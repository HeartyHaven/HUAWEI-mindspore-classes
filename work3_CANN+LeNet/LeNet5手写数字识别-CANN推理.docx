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115D5" w14:textId="77777777" w:rsidR="00E75EA5" w:rsidRPr="00670BBB" w:rsidRDefault="00E75EA5" w:rsidP="00885405">
      <w:pPr>
        <w:pStyle w:val="59"/>
      </w:pPr>
      <w:bookmarkStart w:id="0" w:name="_Hlk92333382"/>
      <w:bookmarkEnd w:id="0"/>
    </w:p>
    <w:p w14:paraId="0F0948E5" w14:textId="409E85B5" w:rsidR="00E75EA5" w:rsidRPr="00670BBB" w:rsidRDefault="00E75EA5">
      <w:pPr>
        <w:rPr>
          <w:rFonts w:ascii="Huawei Sans" w:hAnsi="Huawei Sans"/>
        </w:rPr>
      </w:pPr>
    </w:p>
    <w:p w14:paraId="1C7C3611" w14:textId="77777777" w:rsidR="00E75EA5" w:rsidRPr="00670BBB" w:rsidRDefault="00E75EA5">
      <w:pPr>
        <w:rPr>
          <w:rFonts w:ascii="Huawei Sans" w:hAnsi="Huawei Sans"/>
        </w:rPr>
      </w:pPr>
    </w:p>
    <w:p w14:paraId="1E20AA9F" w14:textId="77777777" w:rsidR="0020153C" w:rsidRPr="00670BBB" w:rsidRDefault="0020153C" w:rsidP="00682BF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22520186" w14:textId="242BFFFF" w:rsidR="0020153C" w:rsidRPr="00670BBB" w:rsidRDefault="00DF6A5A" w:rsidP="0028561B">
      <w:pPr>
        <w:pStyle w:val="Cover2"/>
        <w:ind w:firstLineChars="50" w:firstLine="360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Le</w:t>
      </w:r>
      <w:r>
        <w:rPr>
          <w:rFonts w:ascii="Huawei Sans" w:eastAsia="方正兰亭黑简体" w:hAnsi="Huawei Sans"/>
          <w:sz w:val="72"/>
          <w:szCs w:val="72"/>
          <w:lang w:eastAsia="zh-CN"/>
        </w:rPr>
        <w:t>Net5</w:t>
      </w:r>
      <w:r>
        <w:rPr>
          <w:rFonts w:ascii="Huawei Sans" w:eastAsia="方正兰亭黑简体" w:hAnsi="Huawei Sans" w:hint="eastAsia"/>
          <w:sz w:val="72"/>
          <w:szCs w:val="72"/>
          <w:lang w:eastAsia="zh-CN"/>
        </w:rPr>
        <w:t>手写数字</w:t>
      </w:r>
      <w:r w:rsidR="00A053F5">
        <w:rPr>
          <w:rFonts w:ascii="Huawei Sans" w:eastAsia="方正兰亭黑简体" w:hAnsi="Huawei Sans" w:hint="eastAsia"/>
          <w:sz w:val="72"/>
          <w:szCs w:val="72"/>
          <w:lang w:eastAsia="zh-CN"/>
        </w:rPr>
        <w:t>识别</w:t>
      </w:r>
      <w:r w:rsidR="00860410">
        <w:rPr>
          <w:rFonts w:ascii="Huawei Sans" w:eastAsia="方正兰亭黑简体" w:hAnsi="Huawei Sans" w:hint="eastAsia"/>
          <w:sz w:val="72"/>
          <w:szCs w:val="72"/>
          <w:lang w:eastAsia="zh-CN"/>
        </w:rPr>
        <w:t>实验</w:t>
      </w:r>
    </w:p>
    <w:p w14:paraId="0FA8C2C2" w14:textId="77777777" w:rsidR="0020153C" w:rsidRPr="00A053F5" w:rsidRDefault="0020153C" w:rsidP="007C6D1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110AAD34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1A35A10" w14:textId="52C2FE2A" w:rsidR="00EE0568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D9D6FBF" w14:textId="77777777" w:rsidR="00EE0568" w:rsidRPr="00670BBB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670BBB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670BBB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670BBB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70BBB" w:rsidRDefault="00213E96" w:rsidP="00213E96">
      <w:pPr>
        <w:rPr>
          <w:rFonts w:ascii="Huawei Sans" w:hAnsi="Huawei Sans"/>
        </w:rPr>
      </w:pPr>
      <w:r w:rsidRPr="00670BBB">
        <w:rPr>
          <w:rFonts w:ascii="Huawei Sans" w:hAnsi="Huawei Sans"/>
          <w:caps/>
        </w:rPr>
        <w:fldChar w:fldCharType="begin"/>
      </w:r>
      <w:r w:rsidRPr="00670BBB">
        <w:rPr>
          <w:rFonts w:ascii="Huawei Sans" w:hAnsi="Huawei Sans"/>
          <w:caps/>
        </w:rPr>
        <w:instrText xml:space="preserve"> DOCPROPERTY  Confidential </w:instrText>
      </w:r>
      <w:r w:rsidRPr="00670BBB">
        <w:rPr>
          <w:rFonts w:ascii="Huawei Sans" w:hAnsi="Huawei Sans"/>
          <w:caps/>
        </w:rPr>
        <w:fldChar w:fldCharType="end"/>
      </w:r>
    </w:p>
    <w:p w14:paraId="2AC943CD" w14:textId="77777777" w:rsidR="00033B54" w:rsidRDefault="00213E96" w:rsidP="007C6D1E">
      <w:pPr>
        <w:pStyle w:val="Cover2"/>
        <w:rPr>
          <w:rFonts w:ascii="Huawei Sans" w:eastAsia="方正兰亭黑简体" w:hAnsi="Huawei Sans"/>
          <w:lang w:eastAsia="zh-CN"/>
        </w:rPr>
      </w:pPr>
      <w:r w:rsidRPr="00670BBB">
        <w:rPr>
          <w:rFonts w:ascii="Huawei Sans" w:eastAsia="方正兰亭黑简体" w:hAnsi="Huawei Sans"/>
          <w:lang w:eastAsia="zh-CN"/>
        </w:rPr>
        <w:t>华为技术有限公司</w:t>
      </w:r>
    </w:p>
    <w:p w14:paraId="406C0123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332D1EF9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4A3A9228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B334DE" w:rsidRPr="003F6921" w14:paraId="1D0195C4" w14:textId="77777777" w:rsidTr="00EE0568">
        <w:trPr>
          <w:trHeight w:val="4799"/>
        </w:trPr>
        <w:tc>
          <w:tcPr>
            <w:tcW w:w="9638" w:type="dxa"/>
          </w:tcPr>
          <w:p w14:paraId="603F0383" w14:textId="48132EA3" w:rsidR="00B334DE" w:rsidRPr="003F6921" w:rsidRDefault="00B334DE" w:rsidP="007F7C9E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</w:t>
            </w:r>
            <w:r w:rsidR="00860410">
              <w:rPr>
                <w:rFonts w:ascii="Huawei Sans" w:eastAsia="方正兰亭黑简体" w:hAnsi="Huawei Sans"/>
                <w:sz w:val="22"/>
              </w:rPr>
              <w:t>2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6C76999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CF04B38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98270E5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2C31DAF5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43E20464" wp14:editId="50CF3E7A">
                  <wp:extent cx="295200" cy="300636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FA9B3B6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7C600443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0A90728F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628780E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您的购买或使用范围之内。除非合同另有约定，华为公司对本文档内容不做任何明示或暗示的声明或保证。</w:t>
            </w:r>
          </w:p>
          <w:p w14:paraId="036A386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0DB405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5640360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78657E03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8A02044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202AF30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B334DE" w:rsidRPr="003F6921" w14:paraId="6B97B83B" w14:textId="77777777" w:rsidTr="007F7C9E">
        <w:trPr>
          <w:trHeight w:val="634"/>
        </w:trPr>
        <w:tc>
          <w:tcPr>
            <w:tcW w:w="9640" w:type="dxa"/>
            <w:gridSpan w:val="2"/>
            <w:vAlign w:val="center"/>
          </w:tcPr>
          <w:p w14:paraId="1C07A027" w14:textId="77777777" w:rsidR="00B334DE" w:rsidRPr="008A1203" w:rsidRDefault="00B334DE" w:rsidP="007F7C9E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B334DE" w:rsidRPr="003F6921" w14:paraId="4D55DFA1" w14:textId="77777777" w:rsidTr="007F7C9E">
        <w:trPr>
          <w:trHeight w:val="371"/>
        </w:trPr>
        <w:tc>
          <w:tcPr>
            <w:tcW w:w="1675" w:type="dxa"/>
            <w:vAlign w:val="center"/>
          </w:tcPr>
          <w:p w14:paraId="368394E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70F3A034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深圳市龙岗区坂田华为总部办公楼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B334DE" w:rsidRPr="003F6921" w14:paraId="413E77FA" w14:textId="77777777" w:rsidTr="007F7C9E">
        <w:trPr>
          <w:trHeight w:val="337"/>
        </w:trPr>
        <w:tc>
          <w:tcPr>
            <w:tcW w:w="1675" w:type="dxa"/>
            <w:vAlign w:val="center"/>
          </w:tcPr>
          <w:p w14:paraId="7270FD5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73B3512F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360C73">
              <w:fldChar w:fldCharType="begin"/>
            </w:r>
            <w:r w:rsidR="00360C73">
              <w:instrText xml:space="preserve"> HYPERLINK "http://e.huawei.com/" </w:instrText>
            </w:r>
            <w:r w:rsidR="00360C73"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360C7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4405EC7C" w:rsidR="00B334DE" w:rsidRPr="00E1776A" w:rsidRDefault="00B334DE" w:rsidP="00E1776A">
      <w:pPr>
        <w:pStyle w:val="Cover2"/>
        <w:jc w:val="left"/>
        <w:rPr>
          <w:rFonts w:ascii="Huawei Sans" w:eastAsia="方正兰亭黑简体" w:hAnsi="Huawei Sans"/>
          <w:lang w:eastAsia="zh-CN"/>
        </w:rPr>
        <w:sectPr w:rsidR="00B334DE" w:rsidRPr="00E1776A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Toc437504216" w:displacedByCustomXml="next"/>
    <w:bookmarkStart w:id="2" w:name="_Toc227138864" w:displacedByCustomXml="next"/>
    <w:bookmarkStart w:id="3" w:name="_Toc218425197" w:displacedByCustomXml="next"/>
    <w:bookmarkStart w:id="4" w:name="_Ref218423379" w:displacedByCustomXml="next"/>
    <w:bookmarkStart w:id="5" w:name="_Ref218422900" w:displacedByCustomXml="next"/>
    <w:bookmarkStart w:id="6" w:name="_Ref218422894" w:displacedByCustomXml="next"/>
    <w:bookmarkStart w:id="7" w:name="_Ref218072047" w:displacedByCustomXml="next"/>
    <w:bookmarkStart w:id="8" w:name="_Ref218071784" w:displacedByCustomXml="next"/>
    <w:bookmarkStart w:id="9" w:name="_Ref218071624" w:displacedByCustomXml="next"/>
    <w:bookmarkStart w:id="10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77777777" w:rsidR="0020153C" w:rsidRPr="00670BBB" w:rsidRDefault="0020153C" w:rsidP="00E1776A">
          <w:pPr>
            <w:pStyle w:val="Contents"/>
            <w:pBdr>
              <w:bottom w:val="single" w:sz="12" w:space="0" w:color="auto"/>
            </w:pBdr>
          </w:pPr>
          <w:r w:rsidRPr="00670BBB">
            <w:rPr>
              <w:lang w:val="zh-CN"/>
            </w:rPr>
            <w:t>目录</w:t>
          </w:r>
        </w:p>
        <w:p w14:paraId="5A0FA7B3" w14:textId="5BF821C1" w:rsidR="0000238F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670BBB">
            <w:rPr>
              <w:b w:val="0"/>
              <w:bCs w:val="0"/>
              <w:noProof/>
            </w:rPr>
            <w:fldChar w:fldCharType="begin"/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b w:val="0"/>
              <w:bCs w:val="0"/>
              <w:noProof/>
            </w:rPr>
            <w:fldChar w:fldCharType="separate"/>
          </w:r>
          <w:hyperlink w:anchor="_Toc132203510" w:history="1">
            <w:r w:rsidR="0000238F" w:rsidRPr="00456896">
              <w:rPr>
                <w:rStyle w:val="af"/>
                <w:noProof/>
              </w:rPr>
              <w:t>1 LeNet5</w:t>
            </w:r>
            <w:r w:rsidR="0000238F" w:rsidRPr="00456896">
              <w:rPr>
                <w:rStyle w:val="af"/>
                <w:noProof/>
              </w:rPr>
              <w:t>手写数字识别实验</w:t>
            </w:r>
            <w:r w:rsidR="0000238F">
              <w:rPr>
                <w:noProof/>
                <w:webHidden/>
              </w:rPr>
              <w:tab/>
            </w:r>
            <w:r w:rsidR="0000238F">
              <w:rPr>
                <w:noProof/>
                <w:webHidden/>
              </w:rPr>
              <w:fldChar w:fldCharType="begin"/>
            </w:r>
            <w:r w:rsidR="0000238F">
              <w:rPr>
                <w:noProof/>
                <w:webHidden/>
              </w:rPr>
              <w:instrText xml:space="preserve"> PAGEREF _Toc132203510 \h </w:instrText>
            </w:r>
            <w:r w:rsidR="0000238F">
              <w:rPr>
                <w:noProof/>
                <w:webHidden/>
              </w:rPr>
            </w:r>
            <w:r w:rsidR="0000238F">
              <w:rPr>
                <w:noProof/>
                <w:webHidden/>
              </w:rPr>
              <w:fldChar w:fldCharType="separate"/>
            </w:r>
            <w:r w:rsidR="0000238F">
              <w:rPr>
                <w:noProof/>
                <w:webHidden/>
              </w:rPr>
              <w:t>2</w:t>
            </w:r>
            <w:r w:rsidR="0000238F">
              <w:rPr>
                <w:noProof/>
                <w:webHidden/>
              </w:rPr>
              <w:fldChar w:fldCharType="end"/>
            </w:r>
          </w:hyperlink>
        </w:p>
        <w:p w14:paraId="25A15A1E" w14:textId="7FF76F4D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1" w:history="1">
            <w:r w:rsidR="0000238F" w:rsidRPr="00456896">
              <w:rPr>
                <w:rStyle w:val="af"/>
                <w:rFonts w:cs="Book Antiqua"/>
                <w:snapToGrid w:val="0"/>
              </w:rPr>
              <w:t>1.1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实验介绍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_Toc132203511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</w:t>
            </w:r>
            <w:r w:rsidR="0000238F">
              <w:rPr>
                <w:webHidden/>
              </w:rPr>
              <w:fldChar w:fldCharType="end"/>
            </w:r>
          </w:hyperlink>
        </w:p>
        <w:p w14:paraId="3A0AED71" w14:textId="036DB965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2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1.1.1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实验背景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_Toc132203512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</w:t>
            </w:r>
            <w:r w:rsidR="0000238F">
              <w:rPr>
                <w:webHidden/>
              </w:rPr>
              <w:fldChar w:fldCharType="end"/>
            </w:r>
          </w:hyperlink>
        </w:p>
        <w:p w14:paraId="5043D8E6" w14:textId="7DDDFA9D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3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1.1.2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实验目的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_Toc132203513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</w:t>
            </w:r>
            <w:r w:rsidR="0000238F">
              <w:rPr>
                <w:webHidden/>
              </w:rPr>
              <w:fldChar w:fldCharType="end"/>
            </w:r>
          </w:hyperlink>
        </w:p>
        <w:p w14:paraId="55E4C905" w14:textId="7D87686D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4" w:history="1">
            <w:r w:rsidR="0000238F" w:rsidRPr="00456896">
              <w:rPr>
                <w:rStyle w:val="af"/>
                <w:rFonts w:cs="Book Antiqua"/>
                <w:snapToGrid w:val="0"/>
              </w:rPr>
              <w:t>1.2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实验环境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_Toc132203514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</w:t>
            </w:r>
            <w:r w:rsidR="0000238F">
              <w:rPr>
                <w:webHidden/>
              </w:rPr>
              <w:fldChar w:fldCharType="end"/>
            </w:r>
          </w:hyperlink>
        </w:p>
        <w:p w14:paraId="45009A03" w14:textId="3A5F68A4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5" w:history="1">
            <w:r w:rsidR="0000238F" w:rsidRPr="00456896">
              <w:rPr>
                <w:rStyle w:val="af"/>
                <w:rFonts w:cs="Book Antiqua"/>
                <w:snapToGrid w:val="0"/>
              </w:rPr>
              <w:t>1.3</w:t>
            </w:r>
            <w:r w:rsidR="0000238F" w:rsidRPr="00456896">
              <w:rPr>
                <w:rStyle w:val="af"/>
              </w:rPr>
              <w:t xml:space="preserve"> ECS</w:t>
            </w:r>
            <w:r w:rsidR="0000238F" w:rsidRPr="00456896">
              <w:rPr>
                <w:rStyle w:val="af"/>
              </w:rPr>
              <w:t>环境准备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_Toc132203515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3</w:t>
            </w:r>
            <w:r w:rsidR="0000238F">
              <w:rPr>
                <w:webHidden/>
              </w:rPr>
              <w:fldChar w:fldCharType="end"/>
            </w:r>
          </w:hyperlink>
        </w:p>
        <w:p w14:paraId="43212CB9" w14:textId="7AE6487A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6" w:history="1">
            <w:r w:rsidR="0000238F" w:rsidRPr="00456896">
              <w:rPr>
                <w:rStyle w:val="af"/>
                <w:rFonts w:cs="Book Antiqua"/>
                <w:snapToGrid w:val="0"/>
              </w:rPr>
              <w:t>1.4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项目工程准备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_Toc132203516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4</w:t>
            </w:r>
            <w:r w:rsidR="0000238F">
              <w:rPr>
                <w:webHidden/>
              </w:rPr>
              <w:fldChar w:fldCharType="end"/>
            </w:r>
          </w:hyperlink>
        </w:p>
        <w:p w14:paraId="6ABD818F" w14:textId="71A5A146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7" w:history="1">
            <w:r w:rsidR="0000238F" w:rsidRPr="00456896">
              <w:rPr>
                <w:rStyle w:val="af"/>
                <w:rFonts w:cs="Book Antiqua"/>
                <w:snapToGrid w:val="0"/>
              </w:rPr>
              <w:t>1.5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实验代码流程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_Toc132203517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4</w:t>
            </w:r>
            <w:r w:rsidR="0000238F">
              <w:rPr>
                <w:webHidden/>
              </w:rPr>
              <w:fldChar w:fldCharType="end"/>
            </w:r>
          </w:hyperlink>
        </w:p>
        <w:p w14:paraId="03202850" w14:textId="7FEDD8CA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8" w:history="1">
            <w:r w:rsidR="0000238F" w:rsidRPr="00456896">
              <w:rPr>
                <w:rStyle w:val="af"/>
                <w:rFonts w:cs="Book Antiqua"/>
                <w:snapToGrid w:val="0"/>
              </w:rPr>
              <w:t>1.6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开发步骤以及关键代码解析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_Toc132203518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5</w:t>
            </w:r>
            <w:r w:rsidR="0000238F">
              <w:rPr>
                <w:webHidden/>
              </w:rPr>
              <w:fldChar w:fldCharType="end"/>
            </w:r>
          </w:hyperlink>
        </w:p>
        <w:p w14:paraId="03B744FB" w14:textId="670499EB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19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运行管理资源申请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_Toc132203519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6</w:t>
            </w:r>
            <w:r w:rsidR="0000238F">
              <w:rPr>
                <w:webHidden/>
              </w:rPr>
              <w:fldChar w:fldCharType="end"/>
            </w:r>
          </w:hyperlink>
        </w:p>
        <w:p w14:paraId="28DE0257" w14:textId="26708BE7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0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1.6.2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加载模型文件，构建模型输出内存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_Toc132203520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6</w:t>
            </w:r>
            <w:r w:rsidR="0000238F">
              <w:rPr>
                <w:webHidden/>
              </w:rPr>
              <w:fldChar w:fldCharType="end"/>
            </w:r>
          </w:hyperlink>
        </w:p>
        <w:p w14:paraId="680C9411" w14:textId="5CDDFEE0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1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1.6.3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读取本地图像数据并进行预处理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_Toc132203521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7</w:t>
            </w:r>
            <w:r w:rsidR="0000238F">
              <w:rPr>
                <w:webHidden/>
              </w:rPr>
              <w:fldChar w:fldCharType="end"/>
            </w:r>
          </w:hyperlink>
        </w:p>
        <w:p w14:paraId="45994447" w14:textId="6DA07C10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2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1.6.4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构建模型输入数据，进行模型推理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_Toc132203522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8</w:t>
            </w:r>
            <w:r w:rsidR="0000238F">
              <w:rPr>
                <w:webHidden/>
              </w:rPr>
              <w:fldChar w:fldCharType="end"/>
            </w:r>
          </w:hyperlink>
        </w:p>
        <w:p w14:paraId="23DD2FC3" w14:textId="489A9EA4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3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1.6.5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模型推理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_Toc132203523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8</w:t>
            </w:r>
            <w:r w:rsidR="0000238F">
              <w:rPr>
                <w:webHidden/>
              </w:rPr>
              <w:fldChar w:fldCharType="end"/>
            </w:r>
          </w:hyperlink>
        </w:p>
        <w:p w14:paraId="777E08C1" w14:textId="068BC25B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4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1.6.6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解析模型推理结果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_Toc132203524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9</w:t>
            </w:r>
            <w:r w:rsidR="0000238F">
              <w:rPr>
                <w:webHidden/>
              </w:rPr>
              <w:fldChar w:fldCharType="end"/>
            </w:r>
          </w:hyperlink>
        </w:p>
        <w:p w14:paraId="3922C7CE" w14:textId="29886FBD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5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1.6.7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资源释放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_Toc132203525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9</w:t>
            </w:r>
            <w:r w:rsidR="0000238F">
              <w:rPr>
                <w:webHidden/>
              </w:rPr>
              <w:fldChar w:fldCharType="end"/>
            </w:r>
          </w:hyperlink>
        </w:p>
        <w:p w14:paraId="0657EEB3" w14:textId="64FC673C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6" w:history="1">
            <w:r w:rsidR="0000238F" w:rsidRPr="00456896">
              <w:rPr>
                <w:rStyle w:val="af"/>
                <w:rFonts w:cs="Book Antiqua"/>
                <w:snapToGrid w:val="0"/>
              </w:rPr>
              <w:t>1.7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项目推理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_Toc132203526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10</w:t>
            </w:r>
            <w:r w:rsidR="0000238F">
              <w:rPr>
                <w:webHidden/>
              </w:rPr>
              <w:fldChar w:fldCharType="end"/>
            </w:r>
          </w:hyperlink>
        </w:p>
        <w:p w14:paraId="766CF9BA" w14:textId="0AC29D45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7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1.7.1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模型转换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_Toc132203527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10</w:t>
            </w:r>
            <w:r w:rsidR="0000238F">
              <w:rPr>
                <w:webHidden/>
              </w:rPr>
              <w:fldChar w:fldCharType="end"/>
            </w:r>
          </w:hyperlink>
        </w:p>
        <w:p w14:paraId="4DB55752" w14:textId="2A1AA712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8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1.7.2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模型推理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_Toc132203528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14</w:t>
            </w:r>
            <w:r w:rsidR="0000238F">
              <w:rPr>
                <w:webHidden/>
              </w:rPr>
              <w:fldChar w:fldCharType="end"/>
            </w:r>
          </w:hyperlink>
        </w:p>
        <w:p w14:paraId="40E3BD48" w14:textId="4CCD76F5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29" w:history="1">
            <w:r w:rsidR="0000238F" w:rsidRPr="00456896">
              <w:rPr>
                <w:rStyle w:val="af"/>
                <w:rFonts w:cs="Book Antiqua"/>
                <w:snapToGrid w:val="0"/>
              </w:rPr>
              <w:t>1.8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实验总结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_Toc132203529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15</w:t>
            </w:r>
            <w:r w:rsidR="0000238F">
              <w:rPr>
                <w:webHidden/>
              </w:rPr>
              <w:fldChar w:fldCharType="end"/>
            </w:r>
          </w:hyperlink>
        </w:p>
        <w:p w14:paraId="7BE13A7C" w14:textId="47595C9D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0" w:history="1">
            <w:r w:rsidR="0000238F" w:rsidRPr="00456896">
              <w:rPr>
                <w:rStyle w:val="af"/>
                <w:rFonts w:cs="Book Antiqua"/>
                <w:snapToGrid w:val="0"/>
              </w:rPr>
              <w:t>1.9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拓展实验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_Toc132203530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15</w:t>
            </w:r>
            <w:r w:rsidR="0000238F">
              <w:rPr>
                <w:webHidden/>
              </w:rPr>
              <w:fldChar w:fldCharType="end"/>
            </w:r>
          </w:hyperlink>
        </w:p>
        <w:p w14:paraId="0A8DA441" w14:textId="0518B9D5" w:rsidR="0000238F" w:rsidRDefault="003E062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2203531" w:history="1">
            <w:r w:rsidR="0000238F" w:rsidRPr="00456896">
              <w:rPr>
                <w:rStyle w:val="af"/>
                <w:noProof/>
              </w:rPr>
              <w:t xml:space="preserve">2 </w:t>
            </w:r>
            <w:r w:rsidR="0000238F" w:rsidRPr="00456896">
              <w:rPr>
                <w:rStyle w:val="af"/>
                <w:noProof/>
              </w:rPr>
              <w:t>附录环境准备</w:t>
            </w:r>
            <w:r w:rsidR="0000238F">
              <w:rPr>
                <w:noProof/>
                <w:webHidden/>
              </w:rPr>
              <w:tab/>
            </w:r>
            <w:r w:rsidR="0000238F">
              <w:rPr>
                <w:noProof/>
                <w:webHidden/>
              </w:rPr>
              <w:fldChar w:fldCharType="begin"/>
            </w:r>
            <w:r w:rsidR="0000238F">
              <w:rPr>
                <w:noProof/>
                <w:webHidden/>
              </w:rPr>
              <w:instrText xml:space="preserve"> PAGEREF _Toc132203531 \h </w:instrText>
            </w:r>
            <w:r w:rsidR="0000238F">
              <w:rPr>
                <w:noProof/>
                <w:webHidden/>
              </w:rPr>
            </w:r>
            <w:r w:rsidR="0000238F">
              <w:rPr>
                <w:noProof/>
                <w:webHidden/>
              </w:rPr>
              <w:fldChar w:fldCharType="separate"/>
            </w:r>
            <w:r w:rsidR="0000238F">
              <w:rPr>
                <w:noProof/>
                <w:webHidden/>
              </w:rPr>
              <w:t>16</w:t>
            </w:r>
            <w:r w:rsidR="0000238F">
              <w:rPr>
                <w:noProof/>
                <w:webHidden/>
              </w:rPr>
              <w:fldChar w:fldCharType="end"/>
            </w:r>
          </w:hyperlink>
        </w:p>
        <w:p w14:paraId="76E3192B" w14:textId="2607E12D" w:rsidR="0000238F" w:rsidRDefault="003E062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2" w:history="1">
            <w:r w:rsidR="0000238F" w:rsidRPr="00456896">
              <w:rPr>
                <w:rStyle w:val="af"/>
                <w:rFonts w:cs="Book Antiqua"/>
                <w:snapToGrid w:val="0"/>
              </w:rPr>
              <w:t>2.1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购买</w:t>
            </w:r>
            <w:r w:rsidR="0000238F" w:rsidRPr="00456896">
              <w:rPr>
                <w:rStyle w:val="af"/>
              </w:rPr>
              <w:t>ECS</w:t>
            </w:r>
            <w:r w:rsidR="0000238F" w:rsidRPr="00456896">
              <w:rPr>
                <w:rStyle w:val="af"/>
              </w:rPr>
              <w:t>服务</w:t>
            </w:r>
            <w:r w:rsidR="0000238F" w:rsidRPr="00456896">
              <w:rPr>
                <w:rStyle w:val="af"/>
              </w:rPr>
              <w:t>-Ai1</w:t>
            </w:r>
            <w:r w:rsidR="0000238F" w:rsidRPr="00456896">
              <w:rPr>
                <w:rStyle w:val="af"/>
              </w:rPr>
              <w:t>资源</w:t>
            </w:r>
            <w:r w:rsidR="0000238F" w:rsidRPr="00456896">
              <w:rPr>
                <w:rStyle w:val="af"/>
              </w:rPr>
              <w:t>——</w:t>
            </w:r>
            <w:r w:rsidR="0000238F" w:rsidRPr="00456896">
              <w:rPr>
                <w:rStyle w:val="af"/>
              </w:rPr>
              <w:t>推理用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_Toc132203532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16</w:t>
            </w:r>
            <w:r w:rsidR="0000238F">
              <w:rPr>
                <w:webHidden/>
              </w:rPr>
              <w:fldChar w:fldCharType="end"/>
            </w:r>
          </w:hyperlink>
        </w:p>
        <w:p w14:paraId="0149725F" w14:textId="24B3C4B1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3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2.1.1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获取镜像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_Toc132203533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16</w:t>
            </w:r>
            <w:r w:rsidR="0000238F">
              <w:rPr>
                <w:webHidden/>
              </w:rPr>
              <w:fldChar w:fldCharType="end"/>
            </w:r>
          </w:hyperlink>
        </w:p>
        <w:p w14:paraId="79B561C7" w14:textId="5CD59F6C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4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2.1.2</w:t>
            </w:r>
            <w:r w:rsidR="0000238F" w:rsidRPr="00456896">
              <w:rPr>
                <w:rStyle w:val="af"/>
                <w:rFonts w:cs="Huawei Sans"/>
              </w:rPr>
              <w:t xml:space="preserve"> </w:t>
            </w:r>
            <w:r w:rsidR="0000238F" w:rsidRPr="00456896">
              <w:rPr>
                <w:rStyle w:val="af"/>
                <w:rFonts w:cs="Huawei Sans"/>
              </w:rPr>
              <w:t>创建</w:t>
            </w:r>
            <w:r w:rsidR="0000238F" w:rsidRPr="00456896">
              <w:rPr>
                <w:rStyle w:val="af"/>
                <w:rFonts w:cs="Huawei Sans"/>
              </w:rPr>
              <w:t>ECS</w:t>
            </w:r>
            <w:r w:rsidR="0000238F" w:rsidRPr="00456896">
              <w:rPr>
                <w:rStyle w:val="af"/>
                <w:rFonts w:cs="Huawei Sans"/>
              </w:rPr>
              <w:t>弹性云服务器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_Toc132203534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17</w:t>
            </w:r>
            <w:r w:rsidR="0000238F">
              <w:rPr>
                <w:webHidden/>
              </w:rPr>
              <w:fldChar w:fldCharType="end"/>
            </w:r>
          </w:hyperlink>
        </w:p>
        <w:p w14:paraId="3E750322" w14:textId="4AAC66A0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5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2.1.3</w:t>
            </w:r>
            <w:r w:rsidR="0000238F" w:rsidRPr="00456896">
              <w:rPr>
                <w:rStyle w:val="af"/>
                <w:rFonts w:cs="Huawei Sans"/>
              </w:rPr>
              <w:t xml:space="preserve"> MobaXterm</w:t>
            </w:r>
            <w:r w:rsidR="0000238F" w:rsidRPr="00456896">
              <w:rPr>
                <w:rStyle w:val="af"/>
                <w:rFonts w:cs="Huawei Sans"/>
              </w:rPr>
              <w:t>连接</w:t>
            </w:r>
            <w:r w:rsidR="0000238F" w:rsidRPr="00456896">
              <w:rPr>
                <w:rStyle w:val="af"/>
                <w:rFonts w:cs="Huawei Sans"/>
              </w:rPr>
              <w:t>ECS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_Toc132203535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21</w:t>
            </w:r>
            <w:r w:rsidR="0000238F">
              <w:rPr>
                <w:webHidden/>
              </w:rPr>
              <w:fldChar w:fldCharType="end"/>
            </w:r>
          </w:hyperlink>
        </w:p>
        <w:p w14:paraId="2A060DB0" w14:textId="46844752" w:rsidR="0000238F" w:rsidRDefault="003E062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2203536" w:history="1">
            <w:r w:rsidR="0000238F" w:rsidRPr="00456896">
              <w:rPr>
                <w:rStyle w:val="af"/>
                <w:rFonts w:cs="Book Antiqua"/>
                <w:bCs/>
                <w:snapToGrid w:val="0"/>
              </w:rPr>
              <w:t>2.1.4</w:t>
            </w:r>
            <w:r w:rsidR="0000238F" w:rsidRPr="00456896">
              <w:rPr>
                <w:rStyle w:val="af"/>
              </w:rPr>
              <w:t xml:space="preserve"> </w:t>
            </w:r>
            <w:r w:rsidR="0000238F" w:rsidRPr="00456896">
              <w:rPr>
                <w:rStyle w:val="af"/>
              </w:rPr>
              <w:t>关闭</w:t>
            </w:r>
            <w:r w:rsidR="0000238F" w:rsidRPr="00456896">
              <w:rPr>
                <w:rStyle w:val="af"/>
              </w:rPr>
              <w:t>/</w:t>
            </w:r>
            <w:r w:rsidR="0000238F" w:rsidRPr="00456896">
              <w:rPr>
                <w:rStyle w:val="af"/>
              </w:rPr>
              <w:t>删除</w:t>
            </w:r>
            <w:r w:rsidR="0000238F" w:rsidRPr="00456896">
              <w:rPr>
                <w:rStyle w:val="af"/>
              </w:rPr>
              <w:t>ECS</w:t>
            </w:r>
            <w:r w:rsidR="0000238F" w:rsidRPr="00456896">
              <w:rPr>
                <w:rStyle w:val="af"/>
              </w:rPr>
              <w:t>弹性云服务器</w:t>
            </w:r>
            <w:r w:rsidR="0000238F">
              <w:rPr>
                <w:webHidden/>
              </w:rPr>
              <w:tab/>
            </w:r>
            <w:r w:rsidR="0000238F">
              <w:rPr>
                <w:webHidden/>
              </w:rPr>
              <w:fldChar w:fldCharType="begin"/>
            </w:r>
            <w:r w:rsidR="0000238F">
              <w:rPr>
                <w:webHidden/>
              </w:rPr>
              <w:instrText xml:space="preserve"> PAGEREF _Toc132203536 \h </w:instrText>
            </w:r>
            <w:r w:rsidR="0000238F">
              <w:rPr>
                <w:webHidden/>
              </w:rPr>
            </w:r>
            <w:r w:rsidR="0000238F">
              <w:rPr>
                <w:webHidden/>
              </w:rPr>
              <w:fldChar w:fldCharType="separate"/>
            </w:r>
            <w:r w:rsidR="0000238F">
              <w:rPr>
                <w:webHidden/>
              </w:rPr>
              <w:t>23</w:t>
            </w:r>
            <w:r w:rsidR="0000238F">
              <w:rPr>
                <w:webHidden/>
              </w:rPr>
              <w:fldChar w:fldCharType="end"/>
            </w:r>
          </w:hyperlink>
        </w:p>
        <w:p w14:paraId="1A1B1C95" w14:textId="705DD05E" w:rsidR="00B81DEF" w:rsidRPr="00670BBB" w:rsidRDefault="001B1484" w:rsidP="00860410">
          <w:pPr>
            <w:rPr>
              <w:rFonts w:ascii="Huawei Sans" w:hAnsi="Huawei Sans"/>
              <w:lang w:val="zh-CN"/>
            </w:rPr>
          </w:pPr>
          <w:r w:rsidRPr="00670BBB">
            <w:rPr>
              <w:rFonts w:ascii="Huawei Sans" w:hAnsi="Huawei Sans" w:cs="Book Antiqua"/>
              <w:b/>
              <w:bCs/>
              <w:noProof/>
            </w:rPr>
            <w:fldChar w:fldCharType="end"/>
          </w:r>
        </w:p>
      </w:sdtContent>
    </w:sdt>
    <w:p w14:paraId="788AA452" w14:textId="10E387F7" w:rsidR="00A8543C" w:rsidRDefault="00002614" w:rsidP="00412346">
      <w:pPr>
        <w:pStyle w:val="1"/>
      </w:pPr>
      <w:r w:rsidRPr="00670BBB">
        <w:rPr>
          <w:lang w:val="zh-CN"/>
        </w:rPr>
        <w:br w:type="page"/>
      </w:r>
      <w:bookmarkStart w:id="11" w:name="_Toc132203510"/>
      <w:bookmarkStart w:id="12" w:name="_Toc466755571"/>
      <w:r w:rsidR="00DF6A5A">
        <w:lastRenderedPageBreak/>
        <w:t>LeNet5</w:t>
      </w:r>
      <w:r w:rsidR="00DF6A5A">
        <w:rPr>
          <w:rFonts w:hint="eastAsia"/>
        </w:rPr>
        <w:t>手写数字</w:t>
      </w:r>
      <w:r w:rsidR="00A053F5">
        <w:rPr>
          <w:rFonts w:hint="eastAsia"/>
        </w:rPr>
        <w:t>识别</w:t>
      </w:r>
      <w:r w:rsidR="003F2CEB">
        <w:rPr>
          <w:rFonts w:hint="eastAsia"/>
        </w:rPr>
        <w:t>实验</w:t>
      </w:r>
      <w:bookmarkEnd w:id="11"/>
    </w:p>
    <w:p w14:paraId="6CBC37BA" w14:textId="11B0AF71" w:rsidR="003B0665" w:rsidRDefault="003B0665" w:rsidP="003B0665">
      <w:pPr>
        <w:pStyle w:val="2"/>
      </w:pPr>
      <w:bookmarkStart w:id="13" w:name="_Toc132203511"/>
      <w:r>
        <w:rPr>
          <w:rFonts w:hint="eastAsia"/>
          <w:lang w:eastAsia="zh-CN"/>
        </w:rPr>
        <w:t>实验介绍</w:t>
      </w:r>
      <w:bookmarkEnd w:id="13"/>
    </w:p>
    <w:p w14:paraId="424743C3" w14:textId="1346964F" w:rsidR="003B0665" w:rsidRDefault="003B0665" w:rsidP="003B0665">
      <w:pPr>
        <w:pStyle w:val="3"/>
      </w:pPr>
      <w:bookmarkStart w:id="14" w:name="_Toc132203512"/>
      <w:r>
        <w:rPr>
          <w:rFonts w:hint="eastAsia"/>
        </w:rPr>
        <w:t>实验背景</w:t>
      </w:r>
      <w:bookmarkEnd w:id="14"/>
    </w:p>
    <w:p w14:paraId="09FA80D0" w14:textId="3639A329" w:rsidR="00860410" w:rsidRPr="00860410" w:rsidRDefault="00DF6A5A" w:rsidP="00E036D4">
      <w:pPr>
        <w:pStyle w:val="1e"/>
      </w:pPr>
      <w:bookmarkStart w:id="15" w:name="_Toc47617553"/>
      <w:bookmarkStart w:id="16" w:name="_Toc48141639"/>
      <w:proofErr w:type="spellStart"/>
      <w:r w:rsidRPr="00DF6A5A">
        <w:rPr>
          <w:rFonts w:hint="eastAsia"/>
        </w:rPr>
        <w:t>LeNet</w:t>
      </w:r>
      <w:proofErr w:type="spellEnd"/>
      <w:r w:rsidRPr="00DF6A5A">
        <w:rPr>
          <w:rFonts w:hint="eastAsia"/>
        </w:rPr>
        <w:t>是</w:t>
      </w:r>
      <w:r w:rsidRPr="00DF6A5A">
        <w:rPr>
          <w:rFonts w:hint="eastAsia"/>
        </w:rPr>
        <w:t>1998</w:t>
      </w:r>
      <w:r w:rsidRPr="00DF6A5A">
        <w:rPr>
          <w:rFonts w:hint="eastAsia"/>
        </w:rPr>
        <w:t>年提出的一种典型的卷积神经网络。它被用于数字识别并取得了巨大的成功。</w:t>
      </w:r>
      <w:r w:rsidR="00860410" w:rsidRPr="00860410">
        <w:t>本实验使用</w:t>
      </w:r>
      <w:r w:rsidR="00894410" w:rsidRPr="00894410">
        <w:rPr>
          <w:rFonts w:ascii="宋体" w:eastAsia="宋体" w:hAnsi="宋体" w:cs="宋体" w:hint="eastAsia"/>
        </w:rPr>
        <w:t>昇</w:t>
      </w:r>
      <w:r w:rsidR="00894410" w:rsidRPr="00894410">
        <w:rPr>
          <w:rFonts w:ascii="方正兰亭黑简体" w:hAnsi="方正兰亭黑简体" w:cs="方正兰亭黑简体" w:hint="eastAsia"/>
        </w:rPr>
        <w:t>思</w:t>
      </w:r>
      <w:proofErr w:type="spellStart"/>
      <w:r w:rsidR="00860410" w:rsidRPr="00860410">
        <w:t>MindSpore</w:t>
      </w:r>
      <w:proofErr w:type="spellEnd"/>
      <w:r w:rsidR="00860410" w:rsidRPr="00860410">
        <w:t>深度学习框架搭建</w:t>
      </w:r>
      <w:proofErr w:type="spellStart"/>
      <w:r>
        <w:rPr>
          <w:rFonts w:hint="eastAsia"/>
        </w:rPr>
        <w:t>Le</w:t>
      </w:r>
      <w:r w:rsidR="00A053F5">
        <w:t>Net</w:t>
      </w:r>
      <w:proofErr w:type="spellEnd"/>
      <w:r w:rsidR="00860410" w:rsidRPr="00860410">
        <w:t>网络，使用</w:t>
      </w:r>
      <w:r>
        <w:t>MNIST</w:t>
      </w:r>
      <w:r w:rsidR="00860410" w:rsidRPr="00860410">
        <w:t>数据集，</w:t>
      </w:r>
      <w:r w:rsidR="00860410" w:rsidRPr="00860410">
        <w:rPr>
          <w:rFonts w:hint="eastAsia"/>
        </w:rPr>
        <w:t>利用</w:t>
      </w:r>
      <w:r w:rsidR="00894410">
        <w:rPr>
          <w:rFonts w:hint="eastAsia"/>
        </w:rPr>
        <w:t>华为</w:t>
      </w:r>
      <w:r w:rsidR="00860410" w:rsidRPr="00860410">
        <w:rPr>
          <w:rFonts w:hint="eastAsia"/>
        </w:rPr>
        <w:t>云上</w:t>
      </w:r>
      <w:r w:rsidR="00860410" w:rsidRPr="00860410">
        <w:rPr>
          <w:rFonts w:ascii="宋体" w:eastAsia="宋体" w:hAnsi="宋体" w:hint="eastAsia"/>
        </w:rPr>
        <w:t>昇</w:t>
      </w:r>
      <w:r w:rsidR="00860410" w:rsidRPr="00860410">
        <w:rPr>
          <w:rFonts w:hint="eastAsia"/>
        </w:rPr>
        <w:t>腾</w:t>
      </w:r>
      <w:r w:rsidR="00860410" w:rsidRPr="00860410">
        <w:t>910</w:t>
      </w:r>
      <w:r w:rsidR="00860410" w:rsidRPr="00860410">
        <w:rPr>
          <w:rFonts w:hint="eastAsia"/>
        </w:rPr>
        <w:t>资源</w:t>
      </w:r>
      <w:r w:rsidR="00860410" w:rsidRPr="00860410">
        <w:t>进行训练，得到</w:t>
      </w:r>
      <w:proofErr w:type="spellStart"/>
      <w:r>
        <w:t>LeNet</w:t>
      </w:r>
      <w:proofErr w:type="spellEnd"/>
      <w:r w:rsidR="00860410" w:rsidRPr="00860410">
        <w:t>模型；之后将该模型转换成离线模型，部署在华为云</w:t>
      </w:r>
      <w:r w:rsidR="00860410" w:rsidRPr="00860410">
        <w:t>ECS</w:t>
      </w:r>
      <w:r w:rsidR="00860410" w:rsidRPr="00860410">
        <w:t>弹性云服务器上，使用</w:t>
      </w:r>
      <w:r w:rsidR="00860410" w:rsidRPr="00860410">
        <w:rPr>
          <w:rFonts w:ascii="宋体" w:eastAsia="宋体" w:hAnsi="宋体" w:hint="eastAsia"/>
        </w:rPr>
        <w:t>昇</w:t>
      </w:r>
      <w:r w:rsidR="00860410" w:rsidRPr="00860410">
        <w:rPr>
          <w:rFonts w:hint="eastAsia"/>
        </w:rPr>
        <w:t>腾</w:t>
      </w:r>
      <w:r w:rsidR="00860410" w:rsidRPr="00860410">
        <w:t>310</w:t>
      </w:r>
      <w:r w:rsidR="00860410" w:rsidRPr="00860410">
        <w:t>资源进行推理</w:t>
      </w:r>
      <w:r w:rsidR="00860410" w:rsidRPr="00860410">
        <w:rPr>
          <w:rFonts w:hint="eastAsia"/>
        </w:rPr>
        <w:t>，通过本实验可以体验</w:t>
      </w:r>
      <w:proofErr w:type="spellStart"/>
      <w:r>
        <w:t>LeNet</w:t>
      </w:r>
      <w:proofErr w:type="spellEnd"/>
      <w:r w:rsidR="00860410" w:rsidRPr="00860410">
        <w:rPr>
          <w:rFonts w:hint="eastAsia"/>
        </w:rPr>
        <w:t>网络在</w:t>
      </w:r>
      <w:r>
        <w:rPr>
          <w:rFonts w:hint="eastAsia"/>
        </w:rPr>
        <w:t>手写数字识别的</w:t>
      </w:r>
      <w:r w:rsidR="00860410" w:rsidRPr="00860410">
        <w:rPr>
          <w:rFonts w:hint="eastAsia"/>
        </w:rPr>
        <w:t>应用</w:t>
      </w:r>
      <w:r w:rsidR="00860410" w:rsidRPr="00860410">
        <w:t>。</w:t>
      </w:r>
    </w:p>
    <w:p w14:paraId="72A895F1" w14:textId="051B132D" w:rsidR="007C6D1E" w:rsidRDefault="007C6D1E" w:rsidP="003B0665">
      <w:pPr>
        <w:pStyle w:val="3"/>
      </w:pPr>
      <w:bookmarkStart w:id="17" w:name="_Toc132203513"/>
      <w:r w:rsidRPr="00670BBB">
        <w:rPr>
          <w:rFonts w:hint="eastAsia"/>
        </w:rPr>
        <w:t>实验目的</w:t>
      </w:r>
      <w:bookmarkEnd w:id="15"/>
      <w:bookmarkEnd w:id="16"/>
      <w:bookmarkEnd w:id="17"/>
    </w:p>
    <w:p w14:paraId="6B896795" w14:textId="7CAC52A5" w:rsidR="00395242" w:rsidRDefault="00E458DF" w:rsidP="00E036D4">
      <w:pPr>
        <w:pStyle w:val="1e"/>
      </w:pPr>
      <w:r>
        <w:rPr>
          <w:rFonts w:hint="eastAsia"/>
        </w:rPr>
        <w:t>本实验使用</w:t>
      </w:r>
      <w:proofErr w:type="spellStart"/>
      <w:r>
        <w:rPr>
          <w:rFonts w:hint="eastAsia"/>
        </w:rPr>
        <w:t>Mind</w:t>
      </w:r>
      <w:r>
        <w:t>Spore</w:t>
      </w:r>
      <w:proofErr w:type="spellEnd"/>
      <w:r>
        <w:rPr>
          <w:rFonts w:hint="eastAsia"/>
        </w:rPr>
        <w:t>深度学习框架构建</w:t>
      </w:r>
      <w:proofErr w:type="spellStart"/>
      <w:r w:rsidR="00DF6A5A">
        <w:t>LeNet</w:t>
      </w:r>
      <w:proofErr w:type="spellEnd"/>
      <w:r w:rsidR="00395242">
        <w:rPr>
          <w:rFonts w:hint="eastAsia"/>
        </w:rPr>
        <w:t>网络</w:t>
      </w:r>
      <w:r w:rsidR="00EC0B88">
        <w:rPr>
          <w:rFonts w:hint="eastAsia"/>
        </w:rPr>
        <w:t>，进行模型训练，训练完成后，部署</w:t>
      </w:r>
      <w:r w:rsidR="00395242">
        <w:rPr>
          <w:rFonts w:hint="eastAsia"/>
        </w:rPr>
        <w:t>在</w:t>
      </w:r>
      <w:r w:rsidR="00395242">
        <w:rPr>
          <w:rFonts w:hint="eastAsia"/>
        </w:rPr>
        <w:t>ECS</w:t>
      </w:r>
      <w:r w:rsidR="00395242">
        <w:rPr>
          <w:rFonts w:hint="eastAsia"/>
        </w:rPr>
        <w:t>上进行</w:t>
      </w:r>
      <w:r w:rsidR="00A053F5">
        <w:rPr>
          <w:rFonts w:hint="eastAsia"/>
        </w:rPr>
        <w:t>物体识别</w:t>
      </w:r>
      <w:r w:rsidR="00EC0B88">
        <w:rPr>
          <w:rFonts w:hint="eastAsia"/>
        </w:rPr>
        <w:t>实验</w:t>
      </w:r>
      <w:r w:rsidR="00395242">
        <w:rPr>
          <w:rFonts w:hint="eastAsia"/>
        </w:rPr>
        <w:t>。</w:t>
      </w:r>
      <w:r w:rsidR="00860410">
        <w:rPr>
          <w:rFonts w:hint="eastAsia"/>
        </w:rPr>
        <w:t>通过本实验学员能够：</w:t>
      </w:r>
    </w:p>
    <w:p w14:paraId="768A3173" w14:textId="5286F7DF" w:rsidR="00F56C3D" w:rsidRDefault="00F56C3D" w:rsidP="00741248">
      <w:pPr>
        <w:pStyle w:val="4a"/>
      </w:pPr>
      <w:r>
        <w:rPr>
          <w:rFonts w:hint="eastAsia"/>
        </w:rPr>
        <w:t>掌握</w:t>
      </w:r>
      <w:proofErr w:type="spellStart"/>
      <w:r w:rsidR="00DF6A5A">
        <w:t>Le</w:t>
      </w:r>
      <w:r w:rsidR="00A053F5">
        <w:t>Net</w:t>
      </w:r>
      <w:proofErr w:type="spellEnd"/>
      <w:r>
        <w:rPr>
          <w:rFonts w:hint="eastAsia"/>
        </w:rPr>
        <w:t>网络</w:t>
      </w:r>
      <w:r w:rsidR="00EC0B88">
        <w:rPr>
          <w:rFonts w:hint="eastAsia"/>
        </w:rPr>
        <w:t>模型</w:t>
      </w:r>
      <w:r>
        <w:rPr>
          <w:rFonts w:hint="eastAsia"/>
        </w:rPr>
        <w:t>结构。</w:t>
      </w:r>
    </w:p>
    <w:p w14:paraId="60D479ED" w14:textId="3AB27E42" w:rsidR="00264EDC" w:rsidRDefault="00860410" w:rsidP="00741248">
      <w:pPr>
        <w:pStyle w:val="4a"/>
      </w:pPr>
      <w:r>
        <w:rPr>
          <w:rFonts w:hint="eastAsia"/>
        </w:rPr>
        <w:t>熟悉</w:t>
      </w:r>
      <w:r w:rsidR="00264EDC">
        <w:rPr>
          <w:rFonts w:hint="eastAsia"/>
        </w:rPr>
        <w:t>Li</w:t>
      </w:r>
      <w:r w:rsidR="00264EDC">
        <w:t xml:space="preserve">nux </w:t>
      </w:r>
      <w:r w:rsidR="00A232F9">
        <w:rPr>
          <w:rFonts w:hint="eastAsia"/>
        </w:rPr>
        <w:t>操作命令。</w:t>
      </w:r>
    </w:p>
    <w:p w14:paraId="325C4275" w14:textId="75C3FF6E" w:rsidR="00A232F9" w:rsidRPr="00601662" w:rsidRDefault="00EC0B88" w:rsidP="006C548E">
      <w:pPr>
        <w:pStyle w:val="4a"/>
      </w:pPr>
      <w:r>
        <w:rPr>
          <w:rFonts w:hint="eastAsia"/>
        </w:rPr>
        <w:t>掌握</w:t>
      </w:r>
      <w:r>
        <w:rPr>
          <w:rFonts w:hint="eastAsia"/>
        </w:rPr>
        <w:t>ECS</w:t>
      </w:r>
      <w:r>
        <w:rPr>
          <w:rFonts w:hint="eastAsia"/>
        </w:rPr>
        <w:t>弹性云服务器模型推理的流程</w:t>
      </w:r>
      <w:r w:rsidR="00AA24BB">
        <w:rPr>
          <w:rFonts w:hint="eastAsia"/>
        </w:rPr>
        <w:t>。</w:t>
      </w:r>
    </w:p>
    <w:p w14:paraId="77B31E93" w14:textId="6DD3EF39" w:rsidR="00803AE1" w:rsidRDefault="00803AE1" w:rsidP="00B1650D">
      <w:pPr>
        <w:pStyle w:val="2"/>
      </w:pPr>
      <w:bookmarkStart w:id="18" w:name="_Toc132203514"/>
      <w:bookmarkStart w:id="19" w:name="_Toc47617555"/>
      <w:bookmarkStart w:id="20" w:name="_Toc48141641"/>
      <w:r>
        <w:rPr>
          <w:rFonts w:hint="eastAsia"/>
        </w:rPr>
        <w:t>实验环境</w:t>
      </w:r>
      <w:bookmarkEnd w:id="18"/>
    </w:p>
    <w:p w14:paraId="7D06F258" w14:textId="049B1279" w:rsidR="003F2CEB" w:rsidRPr="00F056D7" w:rsidRDefault="003F2CEB" w:rsidP="004F6193">
      <w:pPr>
        <w:pStyle w:val="1e"/>
        <w:ind w:left="0" w:firstLineChars="200" w:firstLine="420"/>
      </w:pPr>
      <w:bookmarkStart w:id="21" w:name="_Toc67388622"/>
      <w:r>
        <w:rPr>
          <w:rFonts w:hint="eastAsia"/>
        </w:rPr>
        <w:t>ECS</w:t>
      </w:r>
      <w:r>
        <w:rPr>
          <w:rFonts w:hint="eastAsia"/>
        </w:rPr>
        <w:t>模型</w:t>
      </w:r>
      <w:r w:rsidRPr="00F056D7">
        <w:t>推理：在华为云</w:t>
      </w:r>
      <w:r w:rsidRPr="00F056D7">
        <w:t>ECS</w:t>
      </w:r>
      <w:r w:rsidRPr="00F056D7">
        <w:t>的弹性云服务器中执行。</w:t>
      </w:r>
      <w:r w:rsidRPr="00F056D7">
        <w:t xml:space="preserve"> </w:t>
      </w:r>
    </w:p>
    <w:tbl>
      <w:tblPr>
        <w:tblStyle w:val="V30"/>
        <w:tblW w:w="8772" w:type="dxa"/>
        <w:jc w:val="center"/>
        <w:tblInd w:w="0" w:type="dxa"/>
        <w:tblLook w:val="04A0" w:firstRow="1" w:lastRow="0" w:firstColumn="1" w:lastColumn="0" w:noHBand="0" w:noVBand="1"/>
      </w:tblPr>
      <w:tblGrid>
        <w:gridCol w:w="1403"/>
        <w:gridCol w:w="1921"/>
        <w:gridCol w:w="1613"/>
        <w:gridCol w:w="1583"/>
        <w:gridCol w:w="2252"/>
      </w:tblGrid>
      <w:tr w:rsidR="003F2CEB" w:rsidRPr="00F056D7" w14:paraId="038E5D78" w14:textId="77777777" w:rsidTr="00FD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0E8C04AC" w14:textId="77777777" w:rsidR="003F2CEB" w:rsidRPr="00F056D7" w:rsidRDefault="003F2CEB" w:rsidP="00885405">
            <w:pPr>
              <w:pStyle w:val="59"/>
            </w:pPr>
            <w:r w:rsidRPr="00F056D7">
              <w:t>实验环境</w:t>
            </w:r>
          </w:p>
        </w:tc>
        <w:tc>
          <w:tcPr>
            <w:tcW w:w="1921" w:type="dxa"/>
          </w:tcPr>
          <w:p w14:paraId="2C9BE0C6" w14:textId="77777777" w:rsidR="003F2CEB" w:rsidRPr="00F056D7" w:rsidRDefault="003F2CEB" w:rsidP="00885405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实验平台</w:t>
            </w:r>
          </w:p>
        </w:tc>
        <w:tc>
          <w:tcPr>
            <w:tcW w:w="1613" w:type="dxa"/>
          </w:tcPr>
          <w:p w14:paraId="730ADECC" w14:textId="77777777" w:rsidR="003F2CEB" w:rsidRPr="00F056D7" w:rsidRDefault="003F2CEB" w:rsidP="00885405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 xml:space="preserve">AI </w:t>
            </w:r>
            <w:r w:rsidRPr="00F056D7">
              <w:t>计算框架</w:t>
            </w:r>
          </w:p>
        </w:tc>
        <w:tc>
          <w:tcPr>
            <w:tcW w:w="1583" w:type="dxa"/>
            <w:hideMark/>
          </w:tcPr>
          <w:p w14:paraId="03123445" w14:textId="77777777" w:rsidR="003F2CEB" w:rsidRPr="00F056D7" w:rsidRDefault="003F2CEB" w:rsidP="00885405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处理器</w:t>
            </w:r>
            <w:r>
              <w:t>/</w:t>
            </w:r>
            <w:r>
              <w:rPr>
                <w:rFonts w:hint="eastAsia"/>
              </w:rPr>
              <w:t>算力</w:t>
            </w:r>
          </w:p>
        </w:tc>
        <w:tc>
          <w:tcPr>
            <w:tcW w:w="2252" w:type="dxa"/>
            <w:hideMark/>
          </w:tcPr>
          <w:p w14:paraId="6C6BEDCA" w14:textId="77777777" w:rsidR="003F2CEB" w:rsidRPr="00F056D7" w:rsidRDefault="003F2CEB" w:rsidP="00885405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软件</w:t>
            </w:r>
          </w:p>
        </w:tc>
      </w:tr>
      <w:tr w:rsidR="003F2CEB" w:rsidRPr="00F056D7" w14:paraId="038EB058" w14:textId="77777777" w:rsidTr="00FD52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7F3661C" w14:textId="1FB134A0" w:rsidR="003F2CEB" w:rsidRPr="00F056D7" w:rsidRDefault="003F2CEB" w:rsidP="00885405">
            <w:pPr>
              <w:pStyle w:val="59"/>
            </w:pPr>
            <w:r>
              <w:t>ECS</w:t>
            </w:r>
            <w:r w:rsidRPr="00F056D7">
              <w:t>推理</w:t>
            </w:r>
          </w:p>
        </w:tc>
        <w:tc>
          <w:tcPr>
            <w:tcW w:w="1921" w:type="dxa"/>
          </w:tcPr>
          <w:p w14:paraId="0FA11285" w14:textId="77777777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华为云</w:t>
            </w:r>
            <w:r w:rsidRPr="00F056D7">
              <w:t xml:space="preserve"> ECS</w:t>
            </w:r>
          </w:p>
        </w:tc>
        <w:tc>
          <w:tcPr>
            <w:tcW w:w="1613" w:type="dxa"/>
          </w:tcPr>
          <w:p w14:paraId="315043B2" w14:textId="14AEA59E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MindSpore1.</w:t>
            </w:r>
            <w:r w:rsidR="00DF6A5A">
              <w:t>7</w:t>
            </w:r>
          </w:p>
        </w:tc>
        <w:tc>
          <w:tcPr>
            <w:tcW w:w="1583" w:type="dxa"/>
            <w:hideMark/>
          </w:tcPr>
          <w:p w14:paraId="6F41D329" w14:textId="77777777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Ascend 310</w:t>
            </w:r>
          </w:p>
        </w:tc>
        <w:tc>
          <w:tcPr>
            <w:tcW w:w="2252" w:type="dxa"/>
            <w:hideMark/>
          </w:tcPr>
          <w:p w14:paraId="4B4EC162" w14:textId="77777777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6D7">
              <w:t>Python3.7.5</w:t>
            </w:r>
            <w:r w:rsidRPr="00F056D7">
              <w:t>，</w:t>
            </w:r>
          </w:p>
          <w:p w14:paraId="275D9F40" w14:textId="77777777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056D7">
              <w:t>npu</w:t>
            </w:r>
            <w:proofErr w:type="spellEnd"/>
            <w:r w:rsidRPr="00F056D7">
              <w:t>-drive 21.0</w:t>
            </w:r>
            <w:r w:rsidRPr="00F056D7">
              <w:t>，</w:t>
            </w:r>
            <w:r w:rsidRPr="00F056D7">
              <w:t xml:space="preserve"> CANN 5.0.4</w:t>
            </w:r>
            <w:r w:rsidRPr="00F056D7">
              <w:t>，</w:t>
            </w:r>
          </w:p>
          <w:p w14:paraId="6B24F317" w14:textId="77777777" w:rsidR="003F2CEB" w:rsidRPr="00F056D7" w:rsidRDefault="003F2CEB" w:rsidP="00885405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F056D7">
              <w:t>MobaXterm</w:t>
            </w:r>
            <w:proofErr w:type="spellEnd"/>
            <w:r w:rsidRPr="00F056D7">
              <w:t xml:space="preserve"> 21.2</w:t>
            </w:r>
          </w:p>
        </w:tc>
      </w:tr>
    </w:tbl>
    <w:p w14:paraId="140FE488" w14:textId="77777777" w:rsidR="003F2CEB" w:rsidRPr="00F056D7" w:rsidRDefault="003F2CEB" w:rsidP="003F2CEB">
      <w:pPr>
        <w:pStyle w:val="50"/>
        <w:rPr>
          <w:rFonts w:cs="Huawei Sans"/>
        </w:rPr>
      </w:pPr>
      <w:r w:rsidRPr="00F056D7">
        <w:rPr>
          <w:rFonts w:cs="Huawei Sans"/>
        </w:rPr>
        <w:t>环境要求</w:t>
      </w:r>
    </w:p>
    <w:p w14:paraId="40BEF09A" w14:textId="77777777" w:rsidR="003F2CEB" w:rsidRPr="00F056D7" w:rsidRDefault="003F2CEB" w:rsidP="00E036D4">
      <w:pPr>
        <w:pStyle w:val="1e"/>
      </w:pPr>
      <w:r w:rsidRPr="00F056D7">
        <w:t>实验平台介绍：</w:t>
      </w:r>
    </w:p>
    <w:p w14:paraId="269ADB0F" w14:textId="77777777" w:rsidR="003F2CEB" w:rsidRPr="00F056D7" w:rsidRDefault="003F2CEB" w:rsidP="00741248">
      <w:pPr>
        <w:pStyle w:val="4a"/>
        <w:rPr>
          <w:rFonts w:cs="Huawei Sans"/>
        </w:rPr>
      </w:pPr>
      <w:r w:rsidRPr="00F056D7">
        <w:rPr>
          <w:rFonts w:cs="Huawei Sans"/>
        </w:rPr>
        <w:t>华为云</w:t>
      </w:r>
      <w:r w:rsidRPr="00F056D7">
        <w:rPr>
          <w:rFonts w:cs="Huawei Sans"/>
        </w:rPr>
        <w:t xml:space="preserve"> ECS</w:t>
      </w:r>
      <w:r w:rsidRPr="00F056D7">
        <w:rPr>
          <w:rFonts w:cs="Huawei Sans"/>
        </w:rPr>
        <w:t>平台：</w:t>
      </w:r>
      <w:r w:rsidR="00360C73">
        <w:fldChar w:fldCharType="begin"/>
      </w:r>
      <w:r w:rsidR="00360C73">
        <w:instrText xml:space="preserve"> HYPERLINK "https://www.huaweicloud.com/product/ecs.html"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https://www.huaweicloud.com/product/ecs.html</w:t>
      </w:r>
      <w:r w:rsidR="00360C73">
        <w:rPr>
          <w:rStyle w:val="af"/>
          <w:rFonts w:cs="Huawei Sans"/>
        </w:rPr>
        <w:fldChar w:fldCharType="end"/>
      </w:r>
      <w:r w:rsidRPr="00F056D7">
        <w:rPr>
          <w:rFonts w:cs="Huawei Sans"/>
        </w:rPr>
        <w:t xml:space="preserve"> </w:t>
      </w:r>
    </w:p>
    <w:p w14:paraId="1DD29CE7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lastRenderedPageBreak/>
        <w:t>弹性云服务器（</w:t>
      </w:r>
      <w:r w:rsidRPr="00F056D7">
        <w:t>Elastic Cloud Server, ECS</w:t>
      </w:r>
      <w:r w:rsidRPr="00F056D7">
        <w:t>）是一种云上可随时自助获取、可弹性伸缩的计算服务，可帮助您打造安全、可靠、灵活、高效的应用环境。</w:t>
      </w:r>
    </w:p>
    <w:p w14:paraId="33DA0437" w14:textId="77777777" w:rsidR="003F2CEB" w:rsidRPr="00F056D7" w:rsidRDefault="003F2CEB" w:rsidP="00E036D4">
      <w:pPr>
        <w:pStyle w:val="1e"/>
      </w:pPr>
      <w:r w:rsidRPr="00F056D7">
        <w:t>AI</w:t>
      </w:r>
      <w:r w:rsidRPr="00F056D7">
        <w:t>计算框架介绍：</w:t>
      </w:r>
    </w:p>
    <w:p w14:paraId="4DE07198" w14:textId="77777777" w:rsidR="003F2CEB" w:rsidRPr="00F056D7" w:rsidRDefault="003F2CEB" w:rsidP="00741248">
      <w:pPr>
        <w:pStyle w:val="4a"/>
      </w:pPr>
      <w:proofErr w:type="spellStart"/>
      <w:r w:rsidRPr="00F056D7">
        <w:t>MindSpore</w:t>
      </w:r>
      <w:proofErr w:type="spellEnd"/>
      <w:r w:rsidRPr="00F056D7">
        <w:t>深度学习框架：</w:t>
      </w:r>
      <w:r w:rsidR="00360C73">
        <w:fldChar w:fldCharType="begin"/>
      </w:r>
      <w:r w:rsidR="00360C73">
        <w:instrText xml:space="preserve"> HYPERLINK "https://www.mindspore.cn/mindspore"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https://www.mindspore.cn/mindspore</w:t>
      </w:r>
      <w:r w:rsidR="00360C73">
        <w:rPr>
          <w:rStyle w:val="af"/>
          <w:rFonts w:cs="Huawei Sans"/>
        </w:rPr>
        <w:fldChar w:fldCharType="end"/>
      </w:r>
    </w:p>
    <w:p w14:paraId="3672B63A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rPr>
          <w:rFonts w:eastAsia="宋体"/>
        </w:rPr>
        <w:t>昇</w:t>
      </w:r>
      <w:r w:rsidRPr="00F056D7">
        <w:t>思</w:t>
      </w:r>
      <w:proofErr w:type="spellStart"/>
      <w:r w:rsidRPr="00F056D7">
        <w:t>MindSpore</w:t>
      </w:r>
      <w:proofErr w:type="spellEnd"/>
      <w:r w:rsidRPr="00F056D7">
        <w:t>是一个全场景深度学习框架，旨在实现易开发、高效执行、全场景覆盖三大目标，提供支持异构加速的张量可微编程能力，支持云、服务器、边和端多种硬件平台。</w:t>
      </w:r>
    </w:p>
    <w:p w14:paraId="69C59906" w14:textId="77777777" w:rsidR="003F2CEB" w:rsidRPr="00F056D7" w:rsidRDefault="003F2CEB" w:rsidP="00E036D4">
      <w:pPr>
        <w:pStyle w:val="1e"/>
      </w:pPr>
      <w:r w:rsidRPr="00F056D7">
        <w:t>NPU</w:t>
      </w:r>
      <w:r w:rsidRPr="00F056D7">
        <w:t>芯片介绍：</w:t>
      </w:r>
    </w:p>
    <w:p w14:paraId="5C8C5FBB" w14:textId="77777777" w:rsidR="003F2CEB" w:rsidRPr="00F056D7" w:rsidRDefault="003F2CEB" w:rsidP="00741248">
      <w:pPr>
        <w:pStyle w:val="4a"/>
        <w:rPr>
          <w:rFonts w:cs="Huawei Sans"/>
        </w:rPr>
      </w:pPr>
      <w:r w:rsidRPr="00F056D7">
        <w:rPr>
          <w:rFonts w:cs="Huawei Sans"/>
        </w:rPr>
        <w:t>Ascend 910</w:t>
      </w:r>
      <w:r w:rsidRPr="00F056D7">
        <w:rPr>
          <w:rFonts w:cs="Huawei Sans"/>
        </w:rPr>
        <w:t>：</w:t>
      </w:r>
      <w:r w:rsidR="00360C73">
        <w:fldChar w:fldCharType="begin"/>
      </w:r>
      <w:r w:rsidR="00360C73">
        <w:instrText xml:space="preserve"> HYPERLINK "https://e.huawei.com/cn/products/cloud-computing-dc/atlas/ascend-910"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https://e.huawei.com/cn/products/cloud-computing-dc/atlas/ascend-910</w:t>
      </w:r>
      <w:r w:rsidR="00360C73">
        <w:rPr>
          <w:rStyle w:val="af"/>
          <w:rFonts w:cs="Huawei Sans"/>
        </w:rPr>
        <w:fldChar w:fldCharType="end"/>
      </w:r>
      <w:r w:rsidRPr="00F056D7">
        <w:rPr>
          <w:rFonts w:cs="Huawei Sans"/>
        </w:rPr>
        <w:t xml:space="preserve"> </w:t>
      </w:r>
    </w:p>
    <w:p w14:paraId="10417FFF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rPr>
          <w:rFonts w:eastAsia="宋体"/>
        </w:rPr>
        <w:t>昇</w:t>
      </w:r>
      <w:r w:rsidRPr="00F056D7">
        <w:t>腾</w:t>
      </w:r>
      <w:r w:rsidRPr="00F056D7">
        <w:t>910</w:t>
      </w:r>
      <w:r w:rsidRPr="00F056D7">
        <w:t>是一款具有超高算力的</w:t>
      </w:r>
      <w:r w:rsidRPr="00F056D7">
        <w:t>AI</w:t>
      </w:r>
      <w:r w:rsidRPr="00F056D7">
        <w:t>处理器，其最大功耗为</w:t>
      </w:r>
      <w:r w:rsidRPr="00F056D7">
        <w:t>310W</w:t>
      </w:r>
      <w:r w:rsidRPr="00F056D7">
        <w:t>，华为自研的达芬奇架构大大提升了其能效比。八位整数精度（</w:t>
      </w:r>
      <w:r w:rsidRPr="00F056D7">
        <w:t>INT8</w:t>
      </w:r>
      <w:r w:rsidRPr="00F056D7">
        <w:t>）下的性能达到</w:t>
      </w:r>
      <w:r w:rsidRPr="00F056D7">
        <w:t>640TOPS</w:t>
      </w:r>
      <w:r w:rsidRPr="00F056D7">
        <w:t>，</w:t>
      </w:r>
      <w:r w:rsidRPr="00F056D7">
        <w:t>16</w:t>
      </w:r>
      <w:r w:rsidRPr="00F056D7">
        <w:t>位浮点数（</w:t>
      </w:r>
      <w:r w:rsidRPr="00F056D7">
        <w:t>FP16</w:t>
      </w:r>
      <w:r w:rsidRPr="00F056D7">
        <w:t>）下的性能达到</w:t>
      </w:r>
      <w:r w:rsidRPr="00F056D7">
        <w:t>320 TFLOPS</w:t>
      </w:r>
      <w:r w:rsidRPr="00F056D7">
        <w:t>。</w:t>
      </w:r>
    </w:p>
    <w:p w14:paraId="3BD8252A" w14:textId="77777777" w:rsidR="003F2CEB" w:rsidRPr="00F056D7" w:rsidRDefault="003F2CEB" w:rsidP="00741248">
      <w:pPr>
        <w:pStyle w:val="4a"/>
        <w:rPr>
          <w:rFonts w:cs="Huawei Sans"/>
        </w:rPr>
      </w:pPr>
      <w:r w:rsidRPr="00F056D7">
        <w:rPr>
          <w:rFonts w:cs="Huawei Sans"/>
        </w:rPr>
        <w:t>Ascend 310</w:t>
      </w:r>
      <w:r w:rsidRPr="00F056D7">
        <w:rPr>
          <w:rFonts w:cs="Huawei Sans"/>
        </w:rPr>
        <w:t>：</w:t>
      </w:r>
      <w:r w:rsidR="00360C73">
        <w:fldChar w:fldCharType="begin"/>
      </w:r>
      <w:r w:rsidR="00360C73">
        <w:instrText xml:space="preserve"> HYPERLINK "https://e.huawei.com/cn/products/cloud-computing-dc/atlas/ascend-310"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https://e.huawei.com/cn/products/cloud-computing-dc/atlas/ascend-310</w:t>
      </w:r>
      <w:r w:rsidR="00360C73">
        <w:rPr>
          <w:rStyle w:val="af"/>
          <w:rFonts w:cs="Huawei Sans"/>
        </w:rPr>
        <w:fldChar w:fldCharType="end"/>
      </w:r>
      <w:r w:rsidRPr="00F056D7">
        <w:rPr>
          <w:rFonts w:cs="Huawei Sans"/>
        </w:rPr>
        <w:t xml:space="preserve"> </w:t>
      </w:r>
    </w:p>
    <w:p w14:paraId="6E1699B1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rPr>
          <w:rFonts w:eastAsia="宋体"/>
        </w:rPr>
        <w:t>昇</w:t>
      </w:r>
      <w:r w:rsidRPr="00F056D7">
        <w:t>腾</w:t>
      </w:r>
      <w:r w:rsidRPr="00F056D7">
        <w:t>310</w:t>
      </w:r>
      <w:r w:rsidRPr="00F056D7">
        <w:t>是一款高效、灵活、可编程的</w:t>
      </w:r>
      <w:r w:rsidRPr="00F056D7">
        <w:t>AI</w:t>
      </w:r>
      <w:r w:rsidRPr="00F056D7">
        <w:t>处理器。基于典型配置，八位整数精度（</w:t>
      </w:r>
      <w:r w:rsidRPr="00F056D7">
        <w:t>INT8</w:t>
      </w:r>
      <w:r w:rsidRPr="00F056D7">
        <w:t>）下的性能达到</w:t>
      </w:r>
      <w:r w:rsidRPr="00F056D7">
        <w:t>22TOPS</w:t>
      </w:r>
      <w:r w:rsidRPr="00F056D7">
        <w:t>，</w:t>
      </w:r>
      <w:r w:rsidRPr="00F056D7">
        <w:t>16</w:t>
      </w:r>
      <w:r w:rsidRPr="00F056D7">
        <w:t>位浮点数（</w:t>
      </w:r>
      <w:r w:rsidRPr="00F056D7">
        <w:t>FP16</w:t>
      </w:r>
      <w:r w:rsidRPr="00F056D7">
        <w:t>）下的性能达到</w:t>
      </w:r>
      <w:r w:rsidRPr="00F056D7">
        <w:t>11 TFLOPS</w:t>
      </w:r>
      <w:r w:rsidRPr="00F056D7">
        <w:t>，而其功耗仅为</w:t>
      </w:r>
      <w:r w:rsidRPr="00F056D7">
        <w:t>8W</w:t>
      </w:r>
      <w:r w:rsidRPr="00F056D7">
        <w:t>。</w:t>
      </w:r>
      <w:r w:rsidRPr="00F056D7">
        <w:rPr>
          <w:rFonts w:eastAsia="宋体"/>
        </w:rPr>
        <w:t>昇</w:t>
      </w:r>
      <w:r w:rsidRPr="00F056D7">
        <w:t>腾</w:t>
      </w:r>
      <w:r w:rsidRPr="00F056D7">
        <w:t>310</w:t>
      </w:r>
      <w:r w:rsidRPr="00F056D7">
        <w:t>芯片采用华为自研的达芬奇架构，集成了丰富的计算单元，在各个领域得到广泛应用。随着全</w:t>
      </w:r>
      <w:r w:rsidRPr="00F056D7">
        <w:t>AI</w:t>
      </w:r>
      <w:r w:rsidRPr="00F056D7">
        <w:t>业务流程的加速，</w:t>
      </w:r>
      <w:r w:rsidRPr="00F056D7">
        <w:rPr>
          <w:rFonts w:eastAsia="宋体"/>
        </w:rPr>
        <w:t>昇</w:t>
      </w:r>
      <w:r w:rsidRPr="00F056D7">
        <w:t>腾</w:t>
      </w:r>
      <w:r w:rsidRPr="00F056D7">
        <w:t>310</w:t>
      </w:r>
      <w:r w:rsidRPr="00F056D7">
        <w:t>芯片能够使智能系统的性能大幅提升，部署成本大幅降低。</w:t>
      </w:r>
    </w:p>
    <w:p w14:paraId="7413088B" w14:textId="77777777" w:rsidR="003F2CEB" w:rsidRPr="00F056D7" w:rsidRDefault="003F2CEB" w:rsidP="00E036D4">
      <w:pPr>
        <w:pStyle w:val="1e"/>
      </w:pPr>
      <w:r w:rsidRPr="00F056D7">
        <w:t>其他资源介绍：</w:t>
      </w:r>
    </w:p>
    <w:p w14:paraId="193BB668" w14:textId="77777777" w:rsidR="003F2CEB" w:rsidRPr="00F056D7" w:rsidRDefault="003F2CEB" w:rsidP="00741248">
      <w:pPr>
        <w:pStyle w:val="4a"/>
      </w:pPr>
      <w:r w:rsidRPr="00F056D7">
        <w:t>CANN</w:t>
      </w:r>
      <w:r w:rsidRPr="00F056D7">
        <w:t>（异构计算架构）：</w:t>
      </w:r>
      <w:r w:rsidR="00360C73">
        <w:fldChar w:fldCharType="begin"/>
      </w:r>
      <w:r w:rsidR="00360C73">
        <w:instrText xml:space="preserve"> HYPERLINK "https://www.hiascend.com/zh/software/cann"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https://www.hiascend.com/zh/software/cann</w:t>
      </w:r>
      <w:r w:rsidR="00360C73">
        <w:rPr>
          <w:rStyle w:val="af"/>
          <w:rFonts w:cs="Huawei Sans"/>
        </w:rPr>
        <w:fldChar w:fldCharType="end"/>
      </w:r>
      <w:r w:rsidRPr="00F056D7">
        <w:t xml:space="preserve"> </w:t>
      </w:r>
    </w:p>
    <w:p w14:paraId="22D17BA4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t>AI</w:t>
      </w:r>
      <w:r w:rsidRPr="00F056D7">
        <w:t>场景的异构计算架构，通过提供多层次的编程接口，支持用户快速构建基于</w:t>
      </w:r>
      <w:r w:rsidRPr="00F056D7">
        <w:rPr>
          <w:rFonts w:eastAsia="宋体"/>
        </w:rPr>
        <w:t>昇</w:t>
      </w:r>
      <w:r w:rsidRPr="00F056D7">
        <w:t>腾平台的</w:t>
      </w:r>
      <w:r w:rsidRPr="00F056D7">
        <w:t>AI</w:t>
      </w:r>
      <w:r w:rsidRPr="00F056D7">
        <w:t>应用和业务。</w:t>
      </w:r>
    </w:p>
    <w:p w14:paraId="5980FD78" w14:textId="77777777" w:rsidR="003F2CEB" w:rsidRPr="00F056D7" w:rsidRDefault="003F2CEB" w:rsidP="00741248">
      <w:pPr>
        <w:pStyle w:val="4a"/>
      </w:pPr>
      <w:proofErr w:type="spellStart"/>
      <w:r w:rsidRPr="00F056D7">
        <w:t>npu</w:t>
      </w:r>
      <w:proofErr w:type="spellEnd"/>
      <w:r w:rsidRPr="00F056D7">
        <w:t>-driver</w:t>
      </w:r>
      <w:r w:rsidRPr="00F056D7">
        <w:t>（固件与驱动）：</w:t>
      </w:r>
      <w:r w:rsidR="00360C73">
        <w:fldChar w:fldCharType="begin"/>
      </w:r>
      <w:r w:rsidR="00360C73">
        <w:instrText xml:space="preserve"> HYPERLINK "https://www.hiascend.com/hardware/firmware-drivers?tag=community"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https://www.hiascend.com/hardware/firmware-drivers?tag=community</w:t>
      </w:r>
      <w:r w:rsidR="00360C73">
        <w:rPr>
          <w:rStyle w:val="af"/>
          <w:rFonts w:cs="Huawei Sans"/>
        </w:rPr>
        <w:fldChar w:fldCharType="end"/>
      </w:r>
      <w:r w:rsidRPr="00F056D7">
        <w:t xml:space="preserve"> </w:t>
      </w:r>
    </w:p>
    <w:p w14:paraId="4488DBF4" w14:textId="77777777" w:rsidR="003F2CEB" w:rsidRPr="00F056D7" w:rsidRDefault="003F2CEB" w:rsidP="00741248">
      <w:pPr>
        <w:pStyle w:val="4a"/>
        <w:numPr>
          <w:ilvl w:val="0"/>
          <w:numId w:val="0"/>
        </w:numPr>
        <w:ind w:left="1446"/>
      </w:pPr>
      <w:r w:rsidRPr="00F056D7">
        <w:t>使用华为提供的固件包、驱动包完成</w:t>
      </w:r>
      <w:r w:rsidRPr="00F056D7">
        <w:rPr>
          <w:rFonts w:eastAsia="宋体"/>
        </w:rPr>
        <w:t>昇</w:t>
      </w:r>
      <w:r w:rsidRPr="00F056D7">
        <w:t>腾设备的基础环境部署。</w:t>
      </w:r>
    </w:p>
    <w:p w14:paraId="3E901BA9" w14:textId="77777777" w:rsidR="003F2CEB" w:rsidRPr="00F056D7" w:rsidRDefault="003F2CEB" w:rsidP="00741248">
      <w:pPr>
        <w:pStyle w:val="4a"/>
        <w:rPr>
          <w:rFonts w:cs="Huawei Sans"/>
        </w:rPr>
      </w:pPr>
      <w:proofErr w:type="spellStart"/>
      <w:r w:rsidRPr="00F056D7">
        <w:rPr>
          <w:rFonts w:cs="Huawei Sans"/>
        </w:rPr>
        <w:t>MobaXterm</w:t>
      </w:r>
      <w:proofErr w:type="spellEnd"/>
      <w:r w:rsidRPr="00F056D7">
        <w:rPr>
          <w:rFonts w:cs="Huawei Sans"/>
        </w:rPr>
        <w:t>：</w:t>
      </w:r>
      <w:r w:rsidR="00360C73">
        <w:fldChar w:fldCharType="begin"/>
      </w:r>
      <w:r w:rsidR="00360C73">
        <w:instrText xml:space="preserve"> HYPERLINK "https://mobaxterm.mobatek.net/" </w:instrText>
      </w:r>
      <w:r w:rsidR="00360C73">
        <w:fldChar w:fldCharType="separate"/>
      </w:r>
      <w:r w:rsidRPr="00F056D7">
        <w:rPr>
          <w:rStyle w:val="af"/>
          <w:rFonts w:cs="Huawei Sans"/>
        </w:rPr>
        <w:t>https://mobaxterm.mobatek.net/</w:t>
      </w:r>
      <w:r w:rsidR="00360C73">
        <w:rPr>
          <w:rStyle w:val="af"/>
          <w:rFonts w:cs="Huawei Sans"/>
        </w:rPr>
        <w:fldChar w:fldCharType="end"/>
      </w:r>
      <w:r w:rsidRPr="00F056D7">
        <w:rPr>
          <w:rFonts w:cs="Huawei Sans"/>
        </w:rPr>
        <w:t xml:space="preserve"> </w:t>
      </w:r>
    </w:p>
    <w:p w14:paraId="3981E7B4" w14:textId="7996BC87" w:rsidR="003F2CEB" w:rsidRDefault="003F2CEB" w:rsidP="00741248">
      <w:pPr>
        <w:pStyle w:val="4a"/>
        <w:numPr>
          <w:ilvl w:val="0"/>
          <w:numId w:val="0"/>
        </w:numPr>
        <w:ind w:left="1446"/>
      </w:pPr>
      <w:proofErr w:type="spellStart"/>
      <w:r w:rsidRPr="00F056D7">
        <w:t>MobaXterm</w:t>
      </w:r>
      <w:proofErr w:type="spellEnd"/>
      <w:r w:rsidRPr="00F056D7">
        <w:t>是一款功能强大的远程连接工具。</w:t>
      </w:r>
    </w:p>
    <w:p w14:paraId="5C1EF619" w14:textId="77777777" w:rsidR="00BA5E64" w:rsidRDefault="00BA5E64" w:rsidP="00BA5E64">
      <w:pPr>
        <w:pStyle w:val="2"/>
      </w:pPr>
      <w:bookmarkStart w:id="22" w:name="_Toc132203515"/>
      <w:r>
        <w:rPr>
          <w:rFonts w:hint="eastAsia"/>
        </w:rPr>
        <w:t>ECS</w:t>
      </w:r>
      <w:r>
        <w:rPr>
          <w:rFonts w:hint="eastAsia"/>
        </w:rPr>
        <w:t>环境准备</w:t>
      </w:r>
      <w:bookmarkEnd w:id="22"/>
    </w:p>
    <w:p w14:paraId="00302D6F" w14:textId="76933B7E" w:rsidR="001606A7" w:rsidRPr="001606A7" w:rsidRDefault="001606A7" w:rsidP="001606A7">
      <w:pPr>
        <w:pStyle w:val="1e"/>
      </w:pPr>
      <w:r w:rsidRPr="00F75063">
        <w:rPr>
          <w:rFonts w:hint="eastAsia"/>
        </w:rPr>
        <w:t>本</w:t>
      </w:r>
      <w:r>
        <w:rPr>
          <w:rFonts w:hint="eastAsia"/>
        </w:rPr>
        <w:t>实验</w:t>
      </w:r>
      <w:r w:rsidRPr="00F75063">
        <w:rPr>
          <w:rFonts w:hint="eastAsia"/>
        </w:rPr>
        <w:t>基于</w:t>
      </w:r>
      <w:r w:rsidRPr="00F75063">
        <w:t xml:space="preserve">ECS </w:t>
      </w:r>
      <w:r w:rsidRPr="00F75063">
        <w:t>弹性服务器中</w:t>
      </w:r>
      <w:r w:rsidRPr="00F75063">
        <w:rPr>
          <w:rFonts w:hint="eastAsia"/>
        </w:rPr>
        <w:t>完成。</w:t>
      </w:r>
      <w:r w:rsidR="00BA5E64" w:rsidRPr="00F75063">
        <w:rPr>
          <w:rStyle w:val="af"/>
          <w:color w:val="auto"/>
        </w:rPr>
        <w:t>请</w:t>
      </w:r>
      <w:r w:rsidR="00BA5E64" w:rsidRPr="00F75063">
        <w:rPr>
          <w:rStyle w:val="af"/>
          <w:rFonts w:hint="eastAsia"/>
          <w:color w:val="auto"/>
        </w:rPr>
        <w:t>参考</w:t>
      </w:r>
      <w:r>
        <w:rPr>
          <w:rStyle w:val="af"/>
          <w:rFonts w:hint="eastAsia"/>
          <w:color w:val="auto"/>
        </w:rPr>
        <w:t>本</w:t>
      </w:r>
      <w:r w:rsidR="00BA5E64" w:rsidRPr="00F75063">
        <w:rPr>
          <w:rStyle w:val="af"/>
          <w:rFonts w:hint="eastAsia"/>
          <w:color w:val="auto"/>
        </w:rPr>
        <w:t>实验手册</w:t>
      </w:r>
      <w:r>
        <w:rPr>
          <w:rStyle w:val="af"/>
          <w:rFonts w:hint="eastAsia"/>
          <w:color w:val="auto"/>
        </w:rPr>
        <w:t>“</w:t>
      </w:r>
      <w:r>
        <w:rPr>
          <w:rStyle w:val="af"/>
          <w:rFonts w:hint="eastAsia"/>
          <w:color w:val="auto"/>
        </w:rPr>
        <w:t>2</w:t>
      </w:r>
      <w:r>
        <w:rPr>
          <w:rStyle w:val="af"/>
          <w:color w:val="auto"/>
        </w:rPr>
        <w:t xml:space="preserve"> </w:t>
      </w:r>
      <w:r>
        <w:rPr>
          <w:rStyle w:val="af"/>
          <w:rFonts w:hint="eastAsia"/>
          <w:color w:val="auto"/>
        </w:rPr>
        <w:t>附录环境准备”</w:t>
      </w:r>
      <w:r w:rsidR="00BA5E64" w:rsidRPr="00F75063">
        <w:rPr>
          <w:rStyle w:val="af"/>
          <w:color w:val="auto"/>
        </w:rPr>
        <w:t xml:space="preserve"> </w:t>
      </w:r>
      <w:r>
        <w:rPr>
          <w:rStyle w:val="af"/>
          <w:rFonts w:hint="eastAsia"/>
          <w:color w:val="auto"/>
        </w:rPr>
        <w:t>章</w:t>
      </w:r>
      <w:r w:rsidR="00BA5E64" w:rsidRPr="00F75063">
        <w:rPr>
          <w:rStyle w:val="af"/>
          <w:color w:val="auto"/>
        </w:rPr>
        <w:t>节</w:t>
      </w:r>
      <w:r w:rsidR="00BA5E64" w:rsidRPr="00F75063">
        <w:rPr>
          <w:rStyle w:val="af"/>
          <w:rFonts w:hint="eastAsia"/>
          <w:color w:val="auto"/>
        </w:rPr>
        <w:t>，</w:t>
      </w:r>
      <w:r w:rsidR="00BA5E64" w:rsidRPr="00F75063">
        <w:rPr>
          <w:rFonts w:hint="eastAsia"/>
        </w:rPr>
        <w:t>完成</w:t>
      </w:r>
      <w:r w:rsidR="00BA5E64" w:rsidRPr="00F75063">
        <w:t xml:space="preserve">ECS </w:t>
      </w:r>
      <w:r w:rsidR="00BA5E64" w:rsidRPr="00F75063">
        <w:t>弹性服务器</w:t>
      </w:r>
      <w:r w:rsidR="00BA5E64" w:rsidRPr="00F75063">
        <w:rPr>
          <w:rFonts w:hint="eastAsia"/>
        </w:rPr>
        <w:t>-Ascend</w:t>
      </w:r>
      <w:r w:rsidR="00BA5E64" w:rsidRPr="00F75063">
        <w:t>310</w:t>
      </w:r>
      <w:r w:rsidR="00BA5E64" w:rsidRPr="00F75063">
        <w:rPr>
          <w:rFonts w:hint="eastAsia"/>
        </w:rPr>
        <w:t>环境</w:t>
      </w:r>
      <w:r w:rsidR="00BA5E64" w:rsidRPr="00F75063">
        <w:t>搭建</w:t>
      </w:r>
      <w:r>
        <w:rPr>
          <w:rFonts w:hint="eastAsia"/>
        </w:rPr>
        <w:t>。</w:t>
      </w:r>
    </w:p>
    <w:p w14:paraId="602F8004" w14:textId="77777777" w:rsidR="00BA5E64" w:rsidRDefault="00BA5E64" w:rsidP="00BA5E64">
      <w:pPr>
        <w:pStyle w:val="2"/>
      </w:pPr>
      <w:bookmarkStart w:id="23" w:name="_Toc132203516"/>
      <w:r>
        <w:rPr>
          <w:rFonts w:hint="eastAsia"/>
        </w:rPr>
        <w:lastRenderedPageBreak/>
        <w:t>项目工程准备</w:t>
      </w:r>
      <w:bookmarkEnd w:id="23"/>
    </w:p>
    <w:p w14:paraId="194F0E6B" w14:textId="77777777" w:rsidR="00BA5E64" w:rsidRPr="004D13C9" w:rsidRDefault="00BA5E64" w:rsidP="00765BAD">
      <w:pPr>
        <w:pStyle w:val="30"/>
      </w:pPr>
      <w:r>
        <w:rPr>
          <w:rFonts w:hint="eastAsia"/>
        </w:rPr>
        <w:t>下载项目代码</w:t>
      </w:r>
    </w:p>
    <w:p w14:paraId="08E8E71B" w14:textId="472718A1" w:rsidR="00BA5E64" w:rsidRPr="008D453F" w:rsidRDefault="00BA5E64" w:rsidP="00BA5E64">
      <w:pPr>
        <w:pStyle w:val="2f2"/>
      </w:pPr>
      <w:r w:rsidRPr="008D453F">
        <w:rPr>
          <w:rStyle w:val="af"/>
          <w:rFonts w:hint="eastAsia"/>
          <w:color w:val="auto"/>
        </w:rPr>
        <w:t>git clone https://gitee.com/ascend/samples.git</w:t>
      </w:r>
    </w:p>
    <w:p w14:paraId="69F6AE2E" w14:textId="79F404B7" w:rsidR="00BA5E64" w:rsidRDefault="00BA5E64" w:rsidP="00BA5E64">
      <w:pPr>
        <w:pStyle w:val="1e"/>
      </w:pPr>
      <w:r w:rsidRPr="007F680F">
        <w:rPr>
          <w:rFonts w:hint="eastAsia"/>
        </w:rPr>
        <w:t>本实验项目代码位于</w:t>
      </w:r>
      <w:r w:rsidR="00A01DE9">
        <w:rPr>
          <w:rFonts w:hint="eastAsia"/>
        </w:rPr>
        <w:t>root</w:t>
      </w:r>
      <w:r w:rsidR="00DF6A5A" w:rsidRPr="00C64835">
        <w:rPr>
          <w:rFonts w:hint="eastAsia"/>
          <w:highlight w:val="yellow"/>
        </w:rPr>
        <w:t>/samples/python/level2_simple_inference/1_classification/lenet_mindspore_picture</w:t>
      </w:r>
      <w:r w:rsidRPr="00C64835">
        <w:rPr>
          <w:rFonts w:hint="eastAsia"/>
          <w:highlight w:val="yellow"/>
        </w:rPr>
        <w:t>。</w:t>
      </w:r>
    </w:p>
    <w:p w14:paraId="3784FD78" w14:textId="269B2E26" w:rsidR="00BA5E64" w:rsidRDefault="004F3DDB" w:rsidP="00765BAD">
      <w:pPr>
        <w:pStyle w:val="30"/>
      </w:pPr>
      <w:r>
        <w:rPr>
          <w:rFonts w:hint="eastAsia"/>
        </w:rPr>
        <w:t>上传</w:t>
      </w:r>
      <w:r w:rsidR="00BA5E64">
        <w:rPr>
          <w:rFonts w:hint="eastAsia"/>
        </w:rPr>
        <w:t>模型文件</w:t>
      </w:r>
    </w:p>
    <w:p w14:paraId="03FCA782" w14:textId="69F5433D" w:rsidR="00BA5E64" w:rsidRPr="0001721C" w:rsidRDefault="00BA5E64" w:rsidP="0001721C">
      <w:pPr>
        <w:pStyle w:val="4a"/>
      </w:pPr>
      <w:r w:rsidRPr="0001721C">
        <w:rPr>
          <w:rFonts w:hint="eastAsia"/>
        </w:rPr>
        <w:t>将</w:t>
      </w:r>
      <w:r w:rsidRPr="0001721C">
        <w:fldChar w:fldCharType="begin"/>
      </w:r>
      <w:r w:rsidRPr="0001721C">
        <w:instrText xml:space="preserve"> HYPERLINK \l "shuq" </w:instrText>
      </w:r>
      <w:r w:rsidRPr="0001721C">
        <w:fldChar w:fldCharType="separate"/>
      </w:r>
      <w:r w:rsidRPr="0001721C">
        <w:rPr>
          <w:rStyle w:val="af"/>
          <w:rFonts w:hint="eastAsia"/>
          <w:color w:val="auto"/>
        </w:rPr>
        <w:t>下载</w:t>
      </w:r>
      <w:r w:rsidRPr="0001721C">
        <w:rPr>
          <w:rStyle w:val="af"/>
          <w:color w:val="auto"/>
        </w:rPr>
        <w:t>模型</w:t>
      </w:r>
      <w:r w:rsidRPr="0001721C">
        <w:rPr>
          <w:rStyle w:val="af"/>
          <w:color w:val="auto"/>
        </w:rPr>
        <w:fldChar w:fldCharType="end"/>
      </w:r>
      <w:r w:rsidRPr="0001721C">
        <w:rPr>
          <w:rFonts w:hint="eastAsia"/>
        </w:rPr>
        <w:t>文件（</w:t>
      </w:r>
      <w:r w:rsidRPr="0001721C">
        <w:rPr>
          <w:rFonts w:hint="eastAsia"/>
        </w:rPr>
        <w:t>air</w:t>
      </w:r>
      <w:r w:rsidRPr="0001721C">
        <w:rPr>
          <w:rFonts w:hint="eastAsia"/>
        </w:rPr>
        <w:t>）上传到</w:t>
      </w:r>
      <w:r w:rsidRPr="0001721C">
        <w:t>model</w:t>
      </w:r>
      <w:r w:rsidRPr="0001721C">
        <w:rPr>
          <w:rFonts w:hint="eastAsia"/>
        </w:rPr>
        <w:t>下。</w:t>
      </w:r>
    </w:p>
    <w:p w14:paraId="01217CCA" w14:textId="598541FB" w:rsidR="004F3DDB" w:rsidRDefault="00F913E3" w:rsidP="004F3DDB">
      <w:pPr>
        <w:pStyle w:val="1e"/>
      </w:pPr>
      <w:r>
        <w:rPr>
          <w:noProof/>
        </w:rPr>
        <w:drawing>
          <wp:inline distT="0" distB="0" distL="0" distR="0" wp14:anchorId="684121BB" wp14:editId="1EA7888C">
            <wp:extent cx="4140000" cy="709185"/>
            <wp:effectExtent l="19050" t="19050" r="1333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7091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7E4BD7" w14:textId="428A5633" w:rsidR="0073795D" w:rsidRDefault="0073795D" w:rsidP="0073795D">
      <w:pPr>
        <w:pStyle w:val="4a"/>
      </w:pPr>
      <w:r>
        <w:rPr>
          <w:rFonts w:hint="eastAsia"/>
        </w:rPr>
        <w:t>或者直接下载已有模型</w:t>
      </w:r>
    </w:p>
    <w:p w14:paraId="0EB2E193" w14:textId="39FF0303" w:rsidR="00BA5E64" w:rsidRPr="00182BE1" w:rsidRDefault="00BA5E64" w:rsidP="00BA5E64">
      <w:pPr>
        <w:pStyle w:val="2f2"/>
      </w:pPr>
      <w:r w:rsidRPr="006D3B8C">
        <w:rPr>
          <w:rFonts w:hint="eastAsia"/>
          <w:highlight w:val="yellow"/>
        </w:rPr>
        <w:t>cd samples/python/level2_simple_inference/1_classification/</w:t>
      </w:r>
      <w:r w:rsidR="00F913E3" w:rsidRPr="006D3B8C">
        <w:rPr>
          <w:rFonts w:hint="eastAsia"/>
          <w:highlight w:val="yellow"/>
        </w:rPr>
        <w:t>lenet_mindspore_picture</w:t>
      </w:r>
      <w:r w:rsidRPr="006D3B8C">
        <w:rPr>
          <w:rFonts w:hint="eastAsia"/>
          <w:highlight w:val="yellow"/>
        </w:rPr>
        <w:t>/model</w:t>
      </w:r>
      <w:r w:rsidR="007E24AE">
        <w:rPr>
          <w:highlight w:val="yellow"/>
        </w:rPr>
        <w:t xml:space="preserve">  </w:t>
      </w:r>
      <w:r w:rsidR="007E24AE">
        <w:rPr>
          <w:rFonts w:hint="eastAsia"/>
          <w:highlight w:val="yellow"/>
          <w:lang w:eastAsia="zh-CN"/>
        </w:rPr>
        <w:t>#</w:t>
      </w:r>
      <w:r w:rsidR="007E24AE">
        <w:rPr>
          <w:rFonts w:hint="eastAsia"/>
          <w:highlight w:val="yellow"/>
          <w:lang w:eastAsia="zh-CN"/>
        </w:rPr>
        <w:t>切换目录</w:t>
      </w:r>
    </w:p>
    <w:p w14:paraId="7B8E3BAA" w14:textId="50CF8AD2" w:rsidR="00F913E3" w:rsidRPr="00F913E3" w:rsidRDefault="00F913E3" w:rsidP="00F913E3">
      <w:pPr>
        <w:pStyle w:val="2f2"/>
      </w:pPr>
      <w:proofErr w:type="spellStart"/>
      <w:r w:rsidRPr="00503404">
        <w:rPr>
          <w:rFonts w:hint="eastAsia"/>
          <w:highlight w:val="yellow"/>
        </w:rPr>
        <w:t>wget</w:t>
      </w:r>
      <w:proofErr w:type="spellEnd"/>
      <w:r w:rsidRPr="00503404">
        <w:rPr>
          <w:rFonts w:hint="eastAsia"/>
          <w:highlight w:val="yellow"/>
        </w:rPr>
        <w:t xml:space="preserve"> </w:t>
      </w:r>
      <w:hyperlink r:id="rId15" w:history="1">
        <w:r w:rsidRPr="00503404">
          <w:rPr>
            <w:rFonts w:hint="eastAsia"/>
            <w:highlight w:val="yellow"/>
          </w:rPr>
          <w:t>https://obs-9be7.obs.cn-east-2.myhuaweicloud.com/003_Atc_Models/AE/ATC%20Model/lenet/</w:t>
        </w:r>
        <w:r w:rsidRPr="00503404">
          <w:rPr>
            <w:rFonts w:hint="eastAsia"/>
            <w:color w:val="FF0000"/>
            <w:highlight w:val="yellow"/>
          </w:rPr>
          <w:t>mnist.air</w:t>
        </w:r>
      </w:hyperlink>
      <w:r w:rsidR="00F36E59">
        <w:rPr>
          <w:color w:val="FF0000"/>
          <w:highlight w:val="yellow"/>
        </w:rPr>
        <w:t xml:space="preserve">   </w:t>
      </w:r>
      <w:r w:rsidR="00B96DEE">
        <w:rPr>
          <w:rFonts w:hint="eastAsia"/>
          <w:color w:val="FF0000"/>
          <w:highlight w:val="yellow"/>
          <w:lang w:eastAsia="zh-CN"/>
        </w:rPr>
        <w:t>#</w:t>
      </w:r>
      <w:r w:rsidR="00F36E59">
        <w:rPr>
          <w:rFonts w:hint="eastAsia"/>
          <w:color w:val="FF0000"/>
          <w:highlight w:val="yellow"/>
          <w:lang w:eastAsia="zh-CN"/>
        </w:rPr>
        <w:t>下载</w:t>
      </w:r>
      <w:r w:rsidR="00B96DEE">
        <w:rPr>
          <w:rFonts w:hint="eastAsia"/>
          <w:color w:val="FF0000"/>
          <w:highlight w:val="yellow"/>
          <w:lang w:eastAsia="zh-CN"/>
        </w:rPr>
        <w:t>模型</w:t>
      </w:r>
    </w:p>
    <w:p w14:paraId="1728CDB9" w14:textId="105A8432" w:rsidR="00BA5E64" w:rsidRDefault="00BA5E64" w:rsidP="00765BAD">
      <w:pPr>
        <w:pStyle w:val="30"/>
      </w:pPr>
      <w:r w:rsidRPr="003C34BB">
        <w:rPr>
          <w:rFonts w:hint="eastAsia"/>
        </w:rPr>
        <w:t>上传测试</w:t>
      </w:r>
      <w:r>
        <w:rPr>
          <w:rFonts w:hint="eastAsia"/>
        </w:rPr>
        <w:t>测试图片</w:t>
      </w:r>
    </w:p>
    <w:p w14:paraId="1369018F" w14:textId="77777777" w:rsidR="00BA5E64" w:rsidRPr="006D3B8C" w:rsidRDefault="00BA5E64" w:rsidP="00BA5E64">
      <w:pPr>
        <w:pStyle w:val="2f2"/>
        <w:rPr>
          <w:highlight w:val="yellow"/>
        </w:rPr>
      </w:pPr>
      <w:r w:rsidRPr="006D3B8C">
        <w:rPr>
          <w:rFonts w:hint="eastAsia"/>
          <w:highlight w:val="yellow"/>
        </w:rPr>
        <w:t>c</w:t>
      </w:r>
      <w:r w:rsidRPr="006D3B8C">
        <w:rPr>
          <w:highlight w:val="yellow"/>
        </w:rPr>
        <w:t>d</w:t>
      </w:r>
      <w:proofErr w:type="gramStart"/>
      <w:r w:rsidRPr="006D3B8C">
        <w:rPr>
          <w:highlight w:val="yellow"/>
        </w:rPr>
        <w:t xml:space="preserve"> ..</w:t>
      </w:r>
      <w:proofErr w:type="gramEnd"/>
      <w:r w:rsidRPr="006D3B8C">
        <w:rPr>
          <w:highlight w:val="yellow"/>
        </w:rPr>
        <w:t>/data</w:t>
      </w:r>
    </w:p>
    <w:p w14:paraId="4E175728" w14:textId="7917B7D3" w:rsidR="00F913E3" w:rsidRPr="00901DFE" w:rsidRDefault="00F913E3" w:rsidP="00901DFE">
      <w:pPr>
        <w:pStyle w:val="2f2"/>
      </w:pPr>
      <w:proofErr w:type="spellStart"/>
      <w:r w:rsidRPr="006D3B8C">
        <w:rPr>
          <w:rFonts w:hint="eastAsia"/>
          <w:highlight w:val="yellow"/>
        </w:rPr>
        <w:t>wget</w:t>
      </w:r>
      <w:proofErr w:type="spellEnd"/>
      <w:r w:rsidRPr="006D3B8C">
        <w:rPr>
          <w:rFonts w:hint="eastAsia"/>
          <w:highlight w:val="yellow"/>
        </w:rPr>
        <w:t xml:space="preserve"> https://obs-9be7.obs.cn-east-2.myhuaweicloud.com/models/lenet_mindspore/test_image/test1.png</w:t>
      </w:r>
    </w:p>
    <w:p w14:paraId="3201A1A1" w14:textId="77777777" w:rsidR="00F97A3B" w:rsidRDefault="00F97A3B" w:rsidP="00F97A3B">
      <w:pPr>
        <w:pStyle w:val="2"/>
      </w:pPr>
      <w:bookmarkStart w:id="24" w:name="_Toc93413812"/>
      <w:bookmarkStart w:id="25" w:name="_Toc132203517"/>
      <w:r w:rsidRPr="00AA29AA">
        <w:rPr>
          <w:rFonts w:hint="eastAsia"/>
        </w:rPr>
        <w:t>实验代码流程</w:t>
      </w:r>
      <w:bookmarkEnd w:id="24"/>
      <w:bookmarkEnd w:id="25"/>
    </w:p>
    <w:p w14:paraId="2034BED1" w14:textId="611F2CA3" w:rsidR="00F97A3B" w:rsidRPr="00F97A3B" w:rsidRDefault="00A031C9" w:rsidP="00F97A3B">
      <w:pPr>
        <w:pStyle w:val="1e"/>
        <w:rPr>
          <w:sz w:val="36"/>
        </w:rPr>
      </w:pPr>
      <w:r>
        <w:rPr>
          <w:rFonts w:hint="eastAsia"/>
        </w:rPr>
        <w:t>实验</w:t>
      </w:r>
      <w:r w:rsidR="00F97A3B" w:rsidRPr="00F97A3B">
        <w:rPr>
          <w:rFonts w:hint="eastAsia"/>
        </w:rPr>
        <w:t>流程图如下所示：</w:t>
      </w:r>
    </w:p>
    <w:p w14:paraId="228911B3" w14:textId="4B17328E" w:rsidR="00F97A3B" w:rsidRPr="007706DF" w:rsidRDefault="00F97A3B" w:rsidP="00F97A3B">
      <w:pPr>
        <w:pStyle w:val="1e"/>
      </w:pPr>
      <w:r>
        <w:rPr>
          <w:noProof/>
        </w:rPr>
        <w:lastRenderedPageBreak/>
        <w:drawing>
          <wp:inline distT="0" distB="0" distL="0" distR="0" wp14:anchorId="3CD1EBD2" wp14:editId="5286FA62">
            <wp:extent cx="5076000" cy="6542400"/>
            <wp:effectExtent l="19050" t="19050" r="10795" b="11430"/>
            <wp:docPr id="6" name="图片 6" descr="skm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kmx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654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8B539" w14:textId="77777777" w:rsidR="00F97A3B" w:rsidRPr="00AA29AA" w:rsidRDefault="00F97A3B" w:rsidP="00F97A3B">
      <w:pPr>
        <w:pStyle w:val="9"/>
      </w:pPr>
      <w:r w:rsidRPr="00AA29AA">
        <w:t>代码流程图</w:t>
      </w:r>
    </w:p>
    <w:p w14:paraId="6443EDBD" w14:textId="77777777" w:rsidR="00F97A3B" w:rsidRPr="00AA29AA" w:rsidRDefault="00F97A3B" w:rsidP="00F97A3B">
      <w:pPr>
        <w:pStyle w:val="2"/>
        <w:rPr>
          <w:lang w:eastAsia="zh-CN"/>
        </w:rPr>
      </w:pPr>
      <w:bookmarkStart w:id="26" w:name="_Toc68079684"/>
      <w:bookmarkStart w:id="27" w:name="_Toc93413813"/>
      <w:bookmarkStart w:id="28" w:name="_Toc132203518"/>
      <w:r w:rsidRPr="00AA29AA">
        <w:rPr>
          <w:rFonts w:hint="eastAsia"/>
          <w:lang w:eastAsia="zh-CN"/>
        </w:rPr>
        <w:t>开发步骤以及关键代码解析</w:t>
      </w:r>
      <w:bookmarkEnd w:id="26"/>
      <w:bookmarkEnd w:id="27"/>
      <w:bookmarkEnd w:id="28"/>
    </w:p>
    <w:p w14:paraId="1D04504B" w14:textId="3E9C8E2B" w:rsidR="00F97A3B" w:rsidRPr="00AA29AA" w:rsidRDefault="00F97A3B" w:rsidP="00F97A3B">
      <w:pPr>
        <w:pStyle w:val="1e"/>
      </w:pPr>
      <w:r w:rsidRPr="00AA29AA">
        <w:rPr>
          <w:rFonts w:hint="eastAsia"/>
        </w:rPr>
        <w:t>将模型部署</w:t>
      </w:r>
      <w:r w:rsidRPr="00AA29AA">
        <w:t>的步骤一般是这样的：</w:t>
      </w:r>
    </w:p>
    <w:p w14:paraId="4988FE8C" w14:textId="77777777" w:rsidR="00F97A3B" w:rsidRPr="00AA29AA" w:rsidRDefault="00F97A3B" w:rsidP="00F97A3B">
      <w:pPr>
        <w:pStyle w:val="1e"/>
      </w:pPr>
      <w:r w:rsidRPr="00AA29AA">
        <w:t>首先，模型转换，得到在</w:t>
      </w:r>
      <w:r w:rsidRPr="00AA29AA">
        <w:rPr>
          <w:rFonts w:ascii="宋体" w:eastAsia="宋体" w:hAnsi="宋体" w:cs="宋体" w:hint="eastAsia"/>
        </w:rPr>
        <w:t>昇</w:t>
      </w:r>
      <w:r w:rsidRPr="00AA29AA">
        <w:rPr>
          <w:rFonts w:ascii="方正兰亭黑简体" w:hAnsi="方正兰亭黑简体" w:cs="方正兰亭黑简体" w:hint="eastAsia"/>
        </w:rPr>
        <w:t>腾</w:t>
      </w:r>
      <w:r w:rsidRPr="00AA29AA">
        <w:t>AI</w:t>
      </w:r>
      <w:r w:rsidRPr="00AA29AA">
        <w:t>处理器上能够跑起来的离线模型，经过上面的实验准备环节，已经得到了</w:t>
      </w:r>
      <w:r w:rsidRPr="00AA29AA">
        <w:t>om</w:t>
      </w:r>
      <w:r w:rsidRPr="00AA29AA">
        <w:t>模型。</w:t>
      </w:r>
    </w:p>
    <w:p w14:paraId="279A2EA2" w14:textId="77777777" w:rsidR="00F97A3B" w:rsidRPr="00AA29AA" w:rsidRDefault="00F97A3B" w:rsidP="00F97A3B">
      <w:pPr>
        <w:pStyle w:val="1e"/>
      </w:pPr>
      <w:r w:rsidRPr="00AA29AA">
        <w:t>然后，基于</w:t>
      </w:r>
      <w:r w:rsidRPr="00AA29AA">
        <w:t>ACL</w:t>
      </w:r>
      <w:r w:rsidRPr="00AA29AA">
        <w:t>接口进行应用开发。</w:t>
      </w:r>
    </w:p>
    <w:p w14:paraId="60FBB44C" w14:textId="77777777" w:rsidR="00F97A3B" w:rsidRPr="00AA29AA" w:rsidRDefault="00F97A3B" w:rsidP="00F97A3B">
      <w:pPr>
        <w:pStyle w:val="3"/>
      </w:pPr>
      <w:bookmarkStart w:id="29" w:name="_Toc68079685"/>
      <w:bookmarkStart w:id="30" w:name="_Toc93413814"/>
      <w:bookmarkStart w:id="31" w:name="_Toc132203519"/>
      <w:r w:rsidRPr="00AA29AA">
        <w:rPr>
          <w:rFonts w:hint="eastAsia"/>
        </w:rPr>
        <w:lastRenderedPageBreak/>
        <w:t>运行管理资源申请</w:t>
      </w:r>
      <w:bookmarkEnd w:id="29"/>
      <w:bookmarkEnd w:id="30"/>
      <w:bookmarkEnd w:id="31"/>
    </w:p>
    <w:p w14:paraId="53DFEF08" w14:textId="77777777" w:rsidR="00F97A3B" w:rsidRPr="00AA29AA" w:rsidRDefault="00F97A3B" w:rsidP="00F97A3B">
      <w:pPr>
        <w:pStyle w:val="1e"/>
      </w:pPr>
      <w:r w:rsidRPr="00AA29AA">
        <w:rPr>
          <w:rFonts w:hint="eastAsia"/>
        </w:rPr>
        <w:t>函数源码如下所示，</w:t>
      </w:r>
      <w:r w:rsidRPr="00AA29AA">
        <w:t>ACL</w:t>
      </w:r>
      <w:r w:rsidRPr="00AA29AA">
        <w:t>相关功能接口的调用已在函数中进行了说明：</w:t>
      </w:r>
    </w:p>
    <w:p w14:paraId="50E1E7FD" w14:textId="77777777" w:rsidR="00F97A3B" w:rsidRPr="00EF4C60" w:rsidRDefault="00F97A3B" w:rsidP="00F97A3B">
      <w:pPr>
        <w:pStyle w:val="2f2"/>
      </w:pPr>
      <w:r w:rsidRPr="00EF4C60">
        <w:t>def _</w:t>
      </w:r>
      <w:proofErr w:type="spellStart"/>
      <w:r w:rsidRPr="00EF4C60">
        <w:t>init_resource</w:t>
      </w:r>
      <w:proofErr w:type="spellEnd"/>
      <w:r w:rsidRPr="00EF4C60">
        <w:t>(self):</w:t>
      </w:r>
    </w:p>
    <w:p w14:paraId="058DA5D6" w14:textId="77777777" w:rsidR="00F97A3B" w:rsidRPr="00EF4C60" w:rsidRDefault="00F97A3B" w:rsidP="00F97A3B">
      <w:pPr>
        <w:pStyle w:val="2f2"/>
      </w:pPr>
      <w:r w:rsidRPr="00EF4C60">
        <w:t xml:space="preserve">    print("[Sample] </w:t>
      </w:r>
      <w:proofErr w:type="spellStart"/>
      <w:r w:rsidRPr="00EF4C60">
        <w:t>init</w:t>
      </w:r>
      <w:proofErr w:type="spellEnd"/>
      <w:r w:rsidRPr="00EF4C60">
        <w:t xml:space="preserve"> resource stage:")</w:t>
      </w:r>
    </w:p>
    <w:p w14:paraId="261FBCD0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proofErr w:type="gramStart"/>
      <w:r w:rsidRPr="00EF4C60">
        <w:t>acl.init</w:t>
      </w:r>
      <w:proofErr w:type="spellEnd"/>
      <w:proofErr w:type="gramEnd"/>
      <w:r w:rsidRPr="00EF4C60">
        <w:t>()</w:t>
      </w:r>
    </w:p>
    <w:p w14:paraId="2A9B48A3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acl.rt.set_device</w:t>
      </w:r>
      <w:proofErr w:type="spellEnd"/>
      <w:r w:rsidRPr="00EF4C60">
        <w:t>", ret)</w:t>
      </w:r>
    </w:p>
    <w:p w14:paraId="223E5D39" w14:textId="77777777" w:rsidR="00F97A3B" w:rsidRPr="00EF4C60" w:rsidRDefault="00F97A3B" w:rsidP="00F97A3B">
      <w:pPr>
        <w:pStyle w:val="2f2"/>
      </w:pPr>
    </w:p>
    <w:p w14:paraId="4D8B1C89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r w:rsidRPr="00EF4C60">
        <w:t>acl.rt.set_device</w:t>
      </w:r>
      <w:proofErr w:type="spellEnd"/>
      <w:r w:rsidRPr="00EF4C60">
        <w:t>(</w:t>
      </w:r>
      <w:proofErr w:type="spellStart"/>
      <w:proofErr w:type="gramStart"/>
      <w:r w:rsidRPr="00EF4C60">
        <w:t>self.device</w:t>
      </w:r>
      <w:proofErr w:type="gramEnd"/>
      <w:r w:rsidRPr="00EF4C60">
        <w:t>_id</w:t>
      </w:r>
      <w:proofErr w:type="spellEnd"/>
      <w:r w:rsidRPr="00EF4C60">
        <w:t>)</w:t>
      </w:r>
    </w:p>
    <w:p w14:paraId="6CD2A2E3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acl.rt.set_device</w:t>
      </w:r>
      <w:proofErr w:type="spellEnd"/>
      <w:r w:rsidRPr="00EF4C60">
        <w:t>", ret)</w:t>
      </w:r>
    </w:p>
    <w:p w14:paraId="67BFC69D" w14:textId="77777777" w:rsidR="00F97A3B" w:rsidRPr="00EF4C60" w:rsidRDefault="00F97A3B" w:rsidP="00F97A3B">
      <w:pPr>
        <w:pStyle w:val="2f2"/>
      </w:pPr>
    </w:p>
    <w:p w14:paraId="43336175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proofErr w:type="gramStart"/>
      <w:r w:rsidRPr="00EF4C60">
        <w:t>self.context</w:t>
      </w:r>
      <w:proofErr w:type="spellEnd"/>
      <w:proofErr w:type="gramEnd"/>
      <w:r w:rsidRPr="00EF4C60">
        <w:t xml:space="preserve">, ret = </w:t>
      </w:r>
      <w:proofErr w:type="spellStart"/>
      <w:r w:rsidRPr="00EF4C60">
        <w:t>acl.rt.create_context</w:t>
      </w:r>
      <w:proofErr w:type="spellEnd"/>
      <w:r w:rsidRPr="00EF4C60">
        <w:t>(</w:t>
      </w:r>
      <w:proofErr w:type="spellStart"/>
      <w:r w:rsidRPr="00EF4C60">
        <w:t>self.device_id</w:t>
      </w:r>
      <w:proofErr w:type="spellEnd"/>
      <w:r w:rsidRPr="00EF4C60">
        <w:t>)</w:t>
      </w:r>
    </w:p>
    <w:p w14:paraId="252E98FA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acl.rt.create_context</w:t>
      </w:r>
      <w:proofErr w:type="spellEnd"/>
      <w:r w:rsidRPr="00EF4C60">
        <w:t>", ret)</w:t>
      </w:r>
    </w:p>
    <w:p w14:paraId="07AF6FA3" w14:textId="77777777" w:rsidR="00F97A3B" w:rsidRPr="00EF4C60" w:rsidRDefault="00F97A3B" w:rsidP="00F97A3B">
      <w:pPr>
        <w:pStyle w:val="2f2"/>
      </w:pPr>
    </w:p>
    <w:p w14:paraId="705A7842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proofErr w:type="gramStart"/>
      <w:r w:rsidRPr="00EF4C60">
        <w:t>self.stream</w:t>
      </w:r>
      <w:proofErr w:type="spellEnd"/>
      <w:proofErr w:type="gramEnd"/>
      <w:r w:rsidRPr="00EF4C60">
        <w:t xml:space="preserve">, ret = </w:t>
      </w:r>
      <w:proofErr w:type="spellStart"/>
      <w:r w:rsidRPr="00EF4C60">
        <w:t>acl.rt.create_stream</w:t>
      </w:r>
      <w:proofErr w:type="spellEnd"/>
      <w:r w:rsidRPr="00EF4C60">
        <w:t>()</w:t>
      </w:r>
    </w:p>
    <w:p w14:paraId="59C47715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acl.rt.create_stream</w:t>
      </w:r>
      <w:proofErr w:type="spellEnd"/>
      <w:r w:rsidRPr="00EF4C60">
        <w:t>", ret)</w:t>
      </w:r>
    </w:p>
    <w:p w14:paraId="61194B40" w14:textId="77777777" w:rsidR="00F97A3B" w:rsidRPr="00EF4C60" w:rsidRDefault="00F97A3B" w:rsidP="00F97A3B">
      <w:pPr>
        <w:pStyle w:val="2f2"/>
      </w:pPr>
    </w:p>
    <w:p w14:paraId="2268C24C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self.run_mode</w:t>
      </w:r>
      <w:proofErr w:type="spellEnd"/>
      <w:r w:rsidRPr="00EF4C60">
        <w:t xml:space="preserve">, ret = </w:t>
      </w:r>
      <w:proofErr w:type="spellStart"/>
      <w:r w:rsidRPr="00EF4C60">
        <w:t>acl.rt.get_run_</w:t>
      </w:r>
      <w:proofErr w:type="gramStart"/>
      <w:r w:rsidRPr="00EF4C60">
        <w:t>mode</w:t>
      </w:r>
      <w:proofErr w:type="spellEnd"/>
      <w:r w:rsidRPr="00EF4C60">
        <w:t>(</w:t>
      </w:r>
      <w:proofErr w:type="gramEnd"/>
      <w:r w:rsidRPr="00EF4C60">
        <w:t>)</w:t>
      </w:r>
    </w:p>
    <w:p w14:paraId="27F2B49A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acl.rt.get_run_mode</w:t>
      </w:r>
      <w:proofErr w:type="spellEnd"/>
      <w:r w:rsidRPr="00EF4C60">
        <w:t>", ret)</w:t>
      </w:r>
    </w:p>
    <w:p w14:paraId="25074D5E" w14:textId="77777777" w:rsidR="00F97A3B" w:rsidRPr="00EF4C60" w:rsidRDefault="00F97A3B" w:rsidP="00F97A3B">
      <w:pPr>
        <w:pStyle w:val="2f2"/>
      </w:pPr>
    </w:p>
    <w:p w14:paraId="242FC553" w14:textId="77777777" w:rsidR="00F97A3B" w:rsidRPr="00224702" w:rsidRDefault="00F97A3B" w:rsidP="00F97A3B">
      <w:pPr>
        <w:pStyle w:val="2f2"/>
      </w:pPr>
      <w:r w:rsidRPr="00EF4C60">
        <w:t xml:space="preserve">    </w:t>
      </w:r>
      <w:proofErr w:type="gramStart"/>
      <w:r w:rsidRPr="00EF4C60">
        <w:t>print(</w:t>
      </w:r>
      <w:proofErr w:type="gramEnd"/>
      <w:r w:rsidRPr="00EF4C60">
        <w:t>"Init resource stage success")</w:t>
      </w:r>
    </w:p>
    <w:p w14:paraId="57B1C124" w14:textId="77777777" w:rsidR="00F97A3B" w:rsidRPr="00AA29AA" w:rsidRDefault="00F97A3B" w:rsidP="00F97A3B">
      <w:pPr>
        <w:pStyle w:val="3"/>
        <w:rPr>
          <w:rFonts w:eastAsia="宋体"/>
        </w:rPr>
      </w:pPr>
      <w:bookmarkStart w:id="32" w:name="_Toc68079686"/>
      <w:bookmarkStart w:id="33" w:name="_Toc93413815"/>
      <w:bookmarkStart w:id="34" w:name="_Toc132203520"/>
      <w:r w:rsidRPr="00AA29AA">
        <w:t>加载模型文件，构建模型输出内存</w:t>
      </w:r>
      <w:bookmarkEnd w:id="32"/>
      <w:bookmarkEnd w:id="33"/>
      <w:bookmarkEnd w:id="34"/>
    </w:p>
    <w:p w14:paraId="594B6090" w14:textId="235DE8D2" w:rsidR="00F97A3B" w:rsidRPr="00AA29AA" w:rsidRDefault="00F97A3B" w:rsidP="00F97A3B">
      <w:pPr>
        <w:pStyle w:val="1e"/>
      </w:pPr>
      <w:r w:rsidRPr="00AA29AA">
        <w:t>加载本地</w:t>
      </w:r>
      <w:r w:rsidRPr="00AA29AA">
        <w:t>om</w:t>
      </w:r>
      <w:r w:rsidRPr="00AA29AA">
        <w:t>模型文件到内存中，并创建并获取模型的描述信息</w:t>
      </w:r>
      <w:r w:rsidR="008B3E73">
        <w:rPr>
          <w:rFonts w:hint="eastAsia"/>
        </w:rPr>
        <w:t>。</w:t>
      </w:r>
    </w:p>
    <w:p w14:paraId="3BC45006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753EDC9B" w14:textId="77777777" w:rsidR="00F97A3B" w:rsidRPr="00EF4C60" w:rsidRDefault="00F97A3B" w:rsidP="00F97A3B">
      <w:pPr>
        <w:pStyle w:val="2f2"/>
      </w:pPr>
      <w:r w:rsidRPr="00EF4C60">
        <w:t xml:space="preserve">def </w:t>
      </w:r>
      <w:proofErr w:type="spellStart"/>
      <w:r w:rsidRPr="00EF4C60">
        <w:t>init_resource</w:t>
      </w:r>
      <w:proofErr w:type="spellEnd"/>
      <w:r w:rsidRPr="00EF4C60">
        <w:t>(self):</w:t>
      </w:r>
    </w:p>
    <w:p w14:paraId="07A20BC4" w14:textId="77777777" w:rsidR="00F97A3B" w:rsidRPr="00EF4C60" w:rsidRDefault="00F97A3B" w:rsidP="00F97A3B">
      <w:pPr>
        <w:pStyle w:val="2f2"/>
      </w:pPr>
      <w:r w:rsidRPr="00EF4C60">
        <w:t xml:space="preserve">    print("[Model] class Model </w:t>
      </w:r>
      <w:proofErr w:type="spellStart"/>
      <w:r w:rsidRPr="00EF4C60">
        <w:t>init</w:t>
      </w:r>
      <w:proofErr w:type="spellEnd"/>
      <w:r w:rsidRPr="00EF4C60">
        <w:t xml:space="preserve"> resource stage:")</w:t>
      </w:r>
    </w:p>
    <w:p w14:paraId="6EAA0F94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proofErr w:type="gramStart"/>
      <w:r w:rsidRPr="00EF4C60">
        <w:t>self.model</w:t>
      </w:r>
      <w:proofErr w:type="gramEnd"/>
      <w:r w:rsidRPr="00EF4C60">
        <w:t>_id</w:t>
      </w:r>
      <w:proofErr w:type="spellEnd"/>
      <w:r w:rsidRPr="00EF4C60">
        <w:t xml:space="preserve">, ret = </w:t>
      </w:r>
      <w:proofErr w:type="spellStart"/>
      <w:r w:rsidRPr="00EF4C60">
        <w:t>acl.mdl.load_from_file</w:t>
      </w:r>
      <w:proofErr w:type="spellEnd"/>
      <w:r w:rsidRPr="00EF4C60">
        <w:t>(</w:t>
      </w:r>
      <w:proofErr w:type="spellStart"/>
      <w:r w:rsidRPr="00EF4C60">
        <w:t>self.model_path</w:t>
      </w:r>
      <w:proofErr w:type="spellEnd"/>
      <w:r w:rsidRPr="00EF4C60">
        <w:t>)</w:t>
      </w:r>
    </w:p>
    <w:p w14:paraId="0D249582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acl.mdl.load_from_file</w:t>
      </w:r>
      <w:proofErr w:type="spellEnd"/>
      <w:r w:rsidRPr="00EF4C60">
        <w:t>", ret)</w:t>
      </w:r>
    </w:p>
    <w:p w14:paraId="4F884FB4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proofErr w:type="gramStart"/>
      <w:r w:rsidRPr="00EF4C60">
        <w:t>self.model</w:t>
      </w:r>
      <w:proofErr w:type="gramEnd"/>
      <w:r w:rsidRPr="00EF4C60">
        <w:t>_desc</w:t>
      </w:r>
      <w:proofErr w:type="spellEnd"/>
      <w:r w:rsidRPr="00EF4C60">
        <w:t xml:space="preserve"> = </w:t>
      </w:r>
      <w:proofErr w:type="spellStart"/>
      <w:r w:rsidRPr="00EF4C60">
        <w:t>acl.mdl.create_desc</w:t>
      </w:r>
      <w:proofErr w:type="spellEnd"/>
      <w:r w:rsidRPr="00EF4C60">
        <w:t>()</w:t>
      </w:r>
    </w:p>
    <w:p w14:paraId="3B667E10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r w:rsidRPr="00EF4C60">
        <w:t>acl.mdl.get_</w:t>
      </w:r>
      <w:proofErr w:type="gramStart"/>
      <w:r w:rsidRPr="00EF4C60">
        <w:t>desc</w:t>
      </w:r>
      <w:proofErr w:type="spellEnd"/>
      <w:r w:rsidRPr="00EF4C60">
        <w:t>(</w:t>
      </w:r>
      <w:proofErr w:type="spellStart"/>
      <w:proofErr w:type="gramEnd"/>
      <w:r w:rsidRPr="00EF4C60">
        <w:t>self.model_desc</w:t>
      </w:r>
      <w:proofErr w:type="spellEnd"/>
      <w:r w:rsidRPr="00EF4C60">
        <w:t xml:space="preserve">, </w:t>
      </w:r>
      <w:proofErr w:type="spellStart"/>
      <w:r w:rsidRPr="00EF4C60">
        <w:t>self.model_id</w:t>
      </w:r>
      <w:proofErr w:type="spellEnd"/>
      <w:r w:rsidRPr="00EF4C60">
        <w:t>)</w:t>
      </w:r>
    </w:p>
    <w:p w14:paraId="65FF0533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acl.mdl.get_desc</w:t>
      </w:r>
      <w:proofErr w:type="spellEnd"/>
      <w:r w:rsidRPr="00EF4C60">
        <w:t>", ret)</w:t>
      </w:r>
    </w:p>
    <w:p w14:paraId="03776A1F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output_size</w:t>
      </w:r>
      <w:proofErr w:type="spellEnd"/>
      <w:r w:rsidRPr="00EF4C60">
        <w:t xml:space="preserve"> = </w:t>
      </w:r>
      <w:proofErr w:type="spellStart"/>
      <w:r w:rsidRPr="00EF4C60">
        <w:t>acl.mdl.get_num_outputs</w:t>
      </w:r>
      <w:proofErr w:type="spellEnd"/>
      <w:r w:rsidRPr="00EF4C60">
        <w:t>(</w:t>
      </w:r>
      <w:proofErr w:type="spellStart"/>
      <w:proofErr w:type="gramStart"/>
      <w:r w:rsidRPr="00EF4C60">
        <w:t>self.model</w:t>
      </w:r>
      <w:proofErr w:type="gramEnd"/>
      <w:r w:rsidRPr="00EF4C60">
        <w:t>_desc</w:t>
      </w:r>
      <w:proofErr w:type="spellEnd"/>
      <w:r w:rsidRPr="00EF4C60">
        <w:t>)</w:t>
      </w:r>
    </w:p>
    <w:p w14:paraId="172ECCA7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gramStart"/>
      <w:r w:rsidRPr="00EF4C60">
        <w:t>self._</w:t>
      </w:r>
      <w:proofErr w:type="spellStart"/>
      <w:proofErr w:type="gramEnd"/>
      <w:r w:rsidRPr="00EF4C60">
        <w:t>gen_output_dataset</w:t>
      </w:r>
      <w:proofErr w:type="spellEnd"/>
      <w:r w:rsidRPr="00EF4C60">
        <w:t>(</w:t>
      </w:r>
      <w:proofErr w:type="spellStart"/>
      <w:r w:rsidRPr="00EF4C60">
        <w:t>output_size</w:t>
      </w:r>
      <w:proofErr w:type="spellEnd"/>
      <w:r w:rsidRPr="00EF4C60">
        <w:t>)</w:t>
      </w:r>
    </w:p>
    <w:p w14:paraId="796DEEA4" w14:textId="77777777" w:rsidR="00F97A3B" w:rsidRPr="00EF4C60" w:rsidRDefault="00F97A3B" w:rsidP="00F97A3B">
      <w:pPr>
        <w:pStyle w:val="2f2"/>
      </w:pPr>
      <w:r w:rsidRPr="00EF4C60">
        <w:t xml:space="preserve">    print("[Model] class Model </w:t>
      </w:r>
      <w:proofErr w:type="spellStart"/>
      <w:r w:rsidRPr="00EF4C60">
        <w:t>init</w:t>
      </w:r>
      <w:proofErr w:type="spellEnd"/>
      <w:r w:rsidRPr="00EF4C60">
        <w:t xml:space="preserve"> resource stage success")</w:t>
      </w:r>
    </w:p>
    <w:p w14:paraId="096910D4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gramStart"/>
      <w:r w:rsidRPr="00EF4C60">
        <w:t>self._</w:t>
      </w:r>
      <w:proofErr w:type="spellStart"/>
      <w:proofErr w:type="gramEnd"/>
      <w:r w:rsidRPr="00EF4C60">
        <w:t>get_output_info</w:t>
      </w:r>
      <w:proofErr w:type="spellEnd"/>
      <w:r w:rsidRPr="00EF4C60">
        <w:t>(</w:t>
      </w:r>
      <w:proofErr w:type="spellStart"/>
      <w:r w:rsidRPr="00EF4C60">
        <w:t>output_size</w:t>
      </w:r>
      <w:proofErr w:type="spellEnd"/>
      <w:r w:rsidRPr="00EF4C60">
        <w:t>)</w:t>
      </w:r>
    </w:p>
    <w:p w14:paraId="1EB74340" w14:textId="77777777" w:rsidR="00F97A3B" w:rsidRPr="00EF4C60" w:rsidRDefault="00F97A3B" w:rsidP="00F97A3B">
      <w:pPr>
        <w:pStyle w:val="2f2"/>
      </w:pPr>
    </w:p>
    <w:p w14:paraId="779BA47F" w14:textId="77777777" w:rsidR="00F97A3B" w:rsidRPr="00224702" w:rsidRDefault="00F97A3B" w:rsidP="00F97A3B">
      <w:pPr>
        <w:pStyle w:val="2f2"/>
      </w:pPr>
      <w:r w:rsidRPr="00EF4C60">
        <w:t xml:space="preserve">    return SUCCESS</w:t>
      </w:r>
    </w:p>
    <w:p w14:paraId="29028975" w14:textId="77777777" w:rsidR="00F97A3B" w:rsidRPr="00AA29AA" w:rsidRDefault="00F97A3B" w:rsidP="00F97A3B">
      <w:pPr>
        <w:pStyle w:val="1e"/>
      </w:pPr>
      <w:r w:rsidRPr="00AA29AA">
        <w:t>根据模型的描述信息，获取模型的每路输出数据在设备上所需的空间大小</w:t>
      </w:r>
      <w:r>
        <w:rPr>
          <w:rFonts w:hint="eastAsia"/>
        </w:rPr>
        <w:t>。</w:t>
      </w:r>
    </w:p>
    <w:p w14:paraId="40E92B9B" w14:textId="77777777" w:rsidR="00F97A3B" w:rsidRPr="00AA29AA" w:rsidRDefault="00F97A3B" w:rsidP="00F97A3B">
      <w:pPr>
        <w:pStyle w:val="1e"/>
      </w:pPr>
      <w:r w:rsidRPr="00AA29AA">
        <w:t>ACL</w:t>
      </w:r>
      <w:r w:rsidRPr="00AA29AA">
        <w:t>库内置数据类型说明：</w:t>
      </w:r>
      <w:proofErr w:type="spellStart"/>
      <w:r w:rsidRPr="00AA29AA">
        <w:t>aclmdlDataset</w:t>
      </w:r>
      <w:proofErr w:type="spellEnd"/>
      <w:r w:rsidRPr="00AA29AA">
        <w:t>主要用于描述模型推理时的输入数据或输出数据，模型可能存在多个输入、多个输出，每个输入或输出的内存地址、内存大小用</w:t>
      </w:r>
      <w:proofErr w:type="spellStart"/>
      <w:r w:rsidRPr="00AA29AA">
        <w:t>aclDataBuffer</w:t>
      </w:r>
      <w:proofErr w:type="spellEnd"/>
      <w:r w:rsidRPr="00AA29AA">
        <w:t>类型的数据来描述。</w:t>
      </w:r>
    </w:p>
    <w:p w14:paraId="4C3AB818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03B541F2" w14:textId="77777777" w:rsidR="00F97A3B" w:rsidRPr="00EF4C60" w:rsidRDefault="00F97A3B" w:rsidP="00F97A3B">
      <w:pPr>
        <w:pStyle w:val="2f2"/>
      </w:pPr>
      <w:r w:rsidRPr="00EF4C60">
        <w:t>def _</w:t>
      </w:r>
      <w:proofErr w:type="spellStart"/>
      <w:r w:rsidRPr="00EF4C60">
        <w:t>gen_output_</w:t>
      </w:r>
      <w:proofErr w:type="gramStart"/>
      <w:r w:rsidRPr="00EF4C60">
        <w:t>dataset</w:t>
      </w:r>
      <w:proofErr w:type="spellEnd"/>
      <w:r w:rsidRPr="00EF4C60">
        <w:t>(</w:t>
      </w:r>
      <w:proofErr w:type="gramEnd"/>
      <w:r w:rsidRPr="00EF4C60">
        <w:t>self, size):</w:t>
      </w:r>
    </w:p>
    <w:p w14:paraId="5BAF907E" w14:textId="77777777" w:rsidR="00F97A3B" w:rsidRPr="00EF4C60" w:rsidRDefault="00F97A3B" w:rsidP="00F97A3B">
      <w:pPr>
        <w:pStyle w:val="2f2"/>
      </w:pPr>
      <w:r w:rsidRPr="00EF4C60">
        <w:lastRenderedPageBreak/>
        <w:t xml:space="preserve">    print("[Model] create model output dataset:")</w:t>
      </w:r>
    </w:p>
    <w:p w14:paraId="794718B9" w14:textId="77777777" w:rsidR="00F97A3B" w:rsidRPr="00EF4C60" w:rsidRDefault="00F97A3B" w:rsidP="00F97A3B">
      <w:pPr>
        <w:pStyle w:val="2f2"/>
      </w:pPr>
      <w:r w:rsidRPr="00EF4C60">
        <w:t xml:space="preserve">    dataset = </w:t>
      </w:r>
      <w:proofErr w:type="spellStart"/>
      <w:proofErr w:type="gramStart"/>
      <w:r w:rsidRPr="00EF4C60">
        <w:t>acl.mdl.create</w:t>
      </w:r>
      <w:proofErr w:type="gramEnd"/>
      <w:r w:rsidRPr="00EF4C60">
        <w:t>_dataset</w:t>
      </w:r>
      <w:proofErr w:type="spellEnd"/>
      <w:r w:rsidRPr="00EF4C60">
        <w:t>()</w:t>
      </w:r>
    </w:p>
    <w:p w14:paraId="378C6113" w14:textId="77777777" w:rsidR="00F97A3B" w:rsidRPr="00EF4C60" w:rsidRDefault="00F97A3B" w:rsidP="00F97A3B">
      <w:pPr>
        <w:pStyle w:val="2f2"/>
      </w:pPr>
      <w:r w:rsidRPr="00EF4C60">
        <w:t xml:space="preserve">    for i in range(size):</w:t>
      </w:r>
    </w:p>
    <w:p w14:paraId="1F74F716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temp_buffer_size</w:t>
      </w:r>
      <w:proofErr w:type="spellEnd"/>
      <w:r w:rsidRPr="00EF4C60">
        <w:t xml:space="preserve"> = </w:t>
      </w:r>
      <w:proofErr w:type="spellStart"/>
      <w:r w:rsidRPr="00EF4C60">
        <w:t>acl.mdl</w:t>
      </w:r>
      <w:proofErr w:type="spellEnd"/>
      <w:r w:rsidRPr="00EF4C60">
        <w:t>.\</w:t>
      </w:r>
    </w:p>
    <w:p w14:paraId="6537D105" w14:textId="77777777" w:rsidR="00F97A3B" w:rsidRPr="00EF4C60" w:rsidRDefault="00F97A3B" w:rsidP="00F97A3B">
      <w:pPr>
        <w:pStyle w:val="2f2"/>
      </w:pPr>
      <w:r w:rsidRPr="00EF4C60">
        <w:t xml:space="preserve">            </w:t>
      </w:r>
      <w:proofErr w:type="spellStart"/>
      <w:r w:rsidRPr="00EF4C60">
        <w:t>get_output_size_by_</w:t>
      </w:r>
      <w:proofErr w:type="gramStart"/>
      <w:r w:rsidRPr="00EF4C60">
        <w:t>index</w:t>
      </w:r>
      <w:proofErr w:type="spellEnd"/>
      <w:r w:rsidRPr="00EF4C60">
        <w:t>(</w:t>
      </w:r>
      <w:proofErr w:type="spellStart"/>
      <w:proofErr w:type="gramEnd"/>
      <w:r w:rsidRPr="00EF4C60">
        <w:t>self.model_desc</w:t>
      </w:r>
      <w:proofErr w:type="spellEnd"/>
      <w:r w:rsidRPr="00EF4C60">
        <w:t>, i)</w:t>
      </w:r>
    </w:p>
    <w:p w14:paraId="295A9857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temp_buffer</w:t>
      </w:r>
      <w:proofErr w:type="spellEnd"/>
      <w:r w:rsidRPr="00EF4C60">
        <w:t xml:space="preserve">, ret = </w:t>
      </w:r>
      <w:proofErr w:type="spellStart"/>
      <w:r w:rsidRPr="00EF4C60">
        <w:t>acl.</w:t>
      </w:r>
      <w:proofErr w:type="gramStart"/>
      <w:r w:rsidRPr="00EF4C60">
        <w:t>rt.malloc</w:t>
      </w:r>
      <w:proofErr w:type="spellEnd"/>
      <w:proofErr w:type="gramEnd"/>
      <w:r w:rsidRPr="00EF4C60">
        <w:t>(</w:t>
      </w:r>
      <w:proofErr w:type="spellStart"/>
      <w:r w:rsidRPr="00EF4C60">
        <w:t>temp_buffer_size</w:t>
      </w:r>
      <w:proofErr w:type="spellEnd"/>
      <w:r w:rsidRPr="00EF4C60">
        <w:t>,</w:t>
      </w:r>
    </w:p>
    <w:p w14:paraId="13930E2F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ACL_MEM_MALLOC_NORMAL_ONLY)</w:t>
      </w:r>
    </w:p>
    <w:p w14:paraId="0B93ECFB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acl.rt.malloc</w:t>
      </w:r>
      <w:proofErr w:type="spellEnd"/>
      <w:r w:rsidRPr="00EF4C60">
        <w:t>", ret)</w:t>
      </w:r>
    </w:p>
    <w:p w14:paraId="44F70CBC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dataset_buffer</w:t>
      </w:r>
      <w:proofErr w:type="spellEnd"/>
      <w:r w:rsidRPr="00EF4C60">
        <w:t xml:space="preserve"> = </w:t>
      </w:r>
      <w:proofErr w:type="spellStart"/>
      <w:proofErr w:type="gramStart"/>
      <w:r w:rsidRPr="00EF4C60">
        <w:t>acl.create</w:t>
      </w:r>
      <w:proofErr w:type="gramEnd"/>
      <w:r w:rsidRPr="00EF4C60">
        <w:t>_data_buffer</w:t>
      </w:r>
      <w:proofErr w:type="spellEnd"/>
      <w:r w:rsidRPr="00EF4C60">
        <w:t>(</w:t>
      </w:r>
      <w:proofErr w:type="spellStart"/>
      <w:r w:rsidRPr="00EF4C60">
        <w:t>temp_buffer</w:t>
      </w:r>
      <w:proofErr w:type="spellEnd"/>
      <w:r w:rsidRPr="00EF4C60">
        <w:t>,</w:t>
      </w:r>
    </w:p>
    <w:p w14:paraId="54B060F0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    </w:t>
      </w:r>
      <w:proofErr w:type="spellStart"/>
      <w:r w:rsidRPr="00EF4C60">
        <w:t>temp_buffer_size</w:t>
      </w:r>
      <w:proofErr w:type="spellEnd"/>
      <w:r w:rsidRPr="00EF4C60">
        <w:t xml:space="preserve">)              </w:t>
      </w:r>
    </w:p>
    <w:p w14:paraId="0D83AC76" w14:textId="77777777" w:rsidR="00F97A3B" w:rsidRPr="00EF4C60" w:rsidRDefault="00F97A3B" w:rsidP="00F97A3B">
      <w:pPr>
        <w:pStyle w:val="2f2"/>
      </w:pPr>
      <w:r w:rsidRPr="00EF4C60">
        <w:t xml:space="preserve">        _, ret = </w:t>
      </w:r>
      <w:proofErr w:type="spellStart"/>
      <w:r w:rsidRPr="00EF4C60">
        <w:t>acl.mdl.add_dataset_</w:t>
      </w:r>
      <w:proofErr w:type="gramStart"/>
      <w:r w:rsidRPr="00EF4C60">
        <w:t>buffer</w:t>
      </w:r>
      <w:proofErr w:type="spellEnd"/>
      <w:r w:rsidRPr="00EF4C60">
        <w:t>(</w:t>
      </w:r>
      <w:proofErr w:type="gramEnd"/>
      <w:r w:rsidRPr="00EF4C60">
        <w:t xml:space="preserve">dataset, </w:t>
      </w:r>
      <w:proofErr w:type="spellStart"/>
      <w:r w:rsidRPr="00EF4C60">
        <w:t>dataset_buffer</w:t>
      </w:r>
      <w:proofErr w:type="spellEnd"/>
      <w:r w:rsidRPr="00EF4C60">
        <w:t>)</w:t>
      </w:r>
    </w:p>
    <w:p w14:paraId="0F7BD31B" w14:textId="77777777" w:rsidR="00F97A3B" w:rsidRPr="00EF4C60" w:rsidRDefault="00F97A3B" w:rsidP="00F97A3B">
      <w:pPr>
        <w:pStyle w:val="2f2"/>
      </w:pPr>
      <w:r w:rsidRPr="00EF4C60">
        <w:t xml:space="preserve">        if ret:</w:t>
      </w:r>
    </w:p>
    <w:p w14:paraId="1C5E7B0B" w14:textId="77777777" w:rsidR="00F97A3B" w:rsidRPr="00EF4C60" w:rsidRDefault="00F97A3B" w:rsidP="00F97A3B">
      <w:pPr>
        <w:pStyle w:val="2f2"/>
      </w:pPr>
      <w:r w:rsidRPr="00EF4C60">
        <w:t xml:space="preserve">            </w:t>
      </w:r>
      <w:proofErr w:type="spellStart"/>
      <w:proofErr w:type="gramStart"/>
      <w:r w:rsidRPr="00EF4C60">
        <w:t>acl.destroy</w:t>
      </w:r>
      <w:proofErr w:type="gramEnd"/>
      <w:r w:rsidRPr="00EF4C60">
        <w:t>_data_buffer</w:t>
      </w:r>
      <w:proofErr w:type="spellEnd"/>
      <w:r w:rsidRPr="00EF4C60">
        <w:t>(dataset)</w:t>
      </w:r>
    </w:p>
    <w:p w14:paraId="6FA30C5E" w14:textId="77777777" w:rsidR="00F97A3B" w:rsidRPr="00EF4C60" w:rsidRDefault="00F97A3B" w:rsidP="00F97A3B">
      <w:pPr>
        <w:pStyle w:val="2f2"/>
      </w:pPr>
      <w:r w:rsidRPr="00EF4C60">
        <w:t xml:space="preserve">        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acl.destroy_data_buffer</w:t>
      </w:r>
      <w:proofErr w:type="spellEnd"/>
      <w:r w:rsidRPr="00EF4C60">
        <w:t>", ret)</w:t>
      </w:r>
    </w:p>
    <w:p w14:paraId="5D1E54E7" w14:textId="77777777" w:rsidR="00F97A3B" w:rsidRPr="00EF4C60" w:rsidRDefault="00F97A3B" w:rsidP="00F97A3B">
      <w:pPr>
        <w:pStyle w:val="2f2"/>
      </w:pPr>
      <w:proofErr w:type="spellStart"/>
      <w:proofErr w:type="gramStart"/>
      <w:r w:rsidRPr="00EF4C60">
        <w:t>self.output</w:t>
      </w:r>
      <w:proofErr w:type="gramEnd"/>
      <w:r w:rsidRPr="00EF4C60">
        <w:t>_dataset</w:t>
      </w:r>
      <w:proofErr w:type="spellEnd"/>
      <w:r w:rsidRPr="00EF4C60">
        <w:t xml:space="preserve"> = dataset</w:t>
      </w:r>
    </w:p>
    <w:p w14:paraId="6FAC0B57" w14:textId="77777777" w:rsidR="00F97A3B" w:rsidRPr="00224702" w:rsidRDefault="00F97A3B" w:rsidP="00F97A3B">
      <w:pPr>
        <w:pStyle w:val="2f2"/>
      </w:pPr>
      <w:r w:rsidRPr="00EF4C60">
        <w:t>print("[Model] create model output dataset success")</w:t>
      </w:r>
    </w:p>
    <w:p w14:paraId="363BF840" w14:textId="77777777" w:rsidR="00F97A3B" w:rsidRPr="00AA29AA" w:rsidRDefault="00F97A3B" w:rsidP="00F97A3B">
      <w:pPr>
        <w:pStyle w:val="3"/>
      </w:pPr>
      <w:bookmarkStart w:id="35" w:name="_Toc68079687"/>
      <w:bookmarkStart w:id="36" w:name="_Toc93413816"/>
      <w:bookmarkStart w:id="37" w:name="_Toc132203521"/>
      <w:r w:rsidRPr="00AA29AA">
        <w:t>读取本地图像数据并进行预处理</w:t>
      </w:r>
      <w:bookmarkEnd w:id="35"/>
      <w:bookmarkEnd w:id="36"/>
      <w:bookmarkEnd w:id="37"/>
    </w:p>
    <w:p w14:paraId="35AF7B9A" w14:textId="77777777" w:rsidR="00F97A3B" w:rsidRPr="00AA29AA" w:rsidRDefault="00F97A3B" w:rsidP="00F97A3B">
      <w:pPr>
        <w:pStyle w:val="1e"/>
      </w:pPr>
      <w:r w:rsidRPr="00AA29AA">
        <w:t>读取本地图像数据后，使用</w:t>
      </w:r>
      <w:r w:rsidRPr="00AA29AA">
        <w:t>DVPP</w:t>
      </w:r>
      <w:r w:rsidRPr="00AA29AA">
        <w:t>的</w:t>
      </w:r>
      <w:r w:rsidRPr="00AA29AA">
        <w:t>JPEGD</w:t>
      </w:r>
      <w:r w:rsidRPr="00AA29AA">
        <w:t>功能将图片数据解码为</w:t>
      </w:r>
      <w:r w:rsidRPr="00AA29AA">
        <w:t>YUV420SP</w:t>
      </w:r>
      <w:r w:rsidRPr="00AA29AA">
        <w:t>并使用</w:t>
      </w:r>
      <w:r w:rsidRPr="00AA29AA">
        <w:t>DVPP</w:t>
      </w:r>
      <w:r w:rsidRPr="00AA29AA">
        <w:t>的</w:t>
      </w:r>
      <w:r w:rsidRPr="00AA29AA">
        <w:t>resize</w:t>
      </w:r>
      <w:r w:rsidRPr="00AA29AA">
        <w:t>功能对图像数据进行缩放至模型要求的输入图像分辨率；将读取到的图像数据拷贝至设备</w:t>
      </w:r>
      <w:proofErr w:type="gramStart"/>
      <w:r w:rsidRPr="00AA29AA">
        <w:t>侧申请</w:t>
      </w:r>
      <w:proofErr w:type="gramEnd"/>
      <w:r w:rsidRPr="00AA29AA">
        <w:t>的内存空间中，为接下来构建模型输入数据做好准备。</w:t>
      </w:r>
    </w:p>
    <w:p w14:paraId="4683B69D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46017C8D" w14:textId="77777777" w:rsidR="00F97A3B" w:rsidRPr="00EF4C60" w:rsidRDefault="00F97A3B" w:rsidP="00F97A3B">
      <w:pPr>
        <w:pStyle w:val="2f2"/>
      </w:pPr>
      <w:r w:rsidRPr="00EF4C60">
        <w:t xml:space="preserve">def </w:t>
      </w:r>
      <w:proofErr w:type="spellStart"/>
      <w:proofErr w:type="gramStart"/>
      <w:r w:rsidRPr="00EF4C60">
        <w:t>jpegd</w:t>
      </w:r>
      <w:proofErr w:type="spellEnd"/>
      <w:r w:rsidRPr="00EF4C60">
        <w:t>(</w:t>
      </w:r>
      <w:proofErr w:type="gramEnd"/>
      <w:r w:rsidRPr="00EF4C60">
        <w:t>self, image):</w:t>
      </w:r>
    </w:p>
    <w:p w14:paraId="42140D0E" w14:textId="77777777" w:rsidR="00F97A3B" w:rsidRPr="00EF4C60" w:rsidRDefault="00F97A3B" w:rsidP="00F97A3B">
      <w:pPr>
        <w:pStyle w:val="2f2"/>
      </w:pPr>
      <w:r w:rsidRPr="00EF4C60">
        <w:t xml:space="preserve">    print('[</w:t>
      </w:r>
      <w:proofErr w:type="spellStart"/>
      <w:r w:rsidRPr="00EF4C60">
        <w:t>Dvpp</w:t>
      </w:r>
      <w:proofErr w:type="spellEnd"/>
      <w:r w:rsidRPr="00EF4C60">
        <w:t xml:space="preserve">] </w:t>
      </w:r>
      <w:proofErr w:type="spellStart"/>
      <w:r w:rsidRPr="00EF4C60">
        <w:t>vpc</w:t>
      </w:r>
      <w:proofErr w:type="spellEnd"/>
      <w:r w:rsidRPr="00EF4C60">
        <w:t xml:space="preserve"> decode stage:')        </w:t>
      </w:r>
    </w:p>
    <w:p w14:paraId="1645B824" w14:textId="77777777" w:rsidR="00F97A3B" w:rsidRPr="00EF4C60" w:rsidRDefault="00F97A3B" w:rsidP="00F97A3B">
      <w:pPr>
        <w:pStyle w:val="2f2"/>
      </w:pPr>
    </w:p>
    <w:p w14:paraId="0BB5FFB1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device_image</w:t>
      </w:r>
      <w:proofErr w:type="spellEnd"/>
      <w:r w:rsidRPr="00EF4C60">
        <w:t xml:space="preserve"> = </w:t>
      </w:r>
      <w:proofErr w:type="spellStart"/>
      <w:proofErr w:type="gramStart"/>
      <w:r w:rsidRPr="00EF4C60">
        <w:t>image.copy</w:t>
      </w:r>
      <w:proofErr w:type="gramEnd"/>
      <w:r w:rsidRPr="00EF4C60">
        <w:t>_to_device</w:t>
      </w:r>
      <w:proofErr w:type="spellEnd"/>
      <w:r w:rsidRPr="00EF4C60">
        <w:t>(self._</w:t>
      </w:r>
      <w:proofErr w:type="spellStart"/>
      <w:r w:rsidRPr="00EF4C60">
        <w:t>run_mode</w:t>
      </w:r>
      <w:proofErr w:type="spellEnd"/>
      <w:r w:rsidRPr="00EF4C60">
        <w:t>)</w:t>
      </w:r>
    </w:p>
    <w:p w14:paraId="601EEF22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output_desc</w:t>
      </w:r>
      <w:proofErr w:type="spellEnd"/>
      <w:r w:rsidRPr="00EF4C60">
        <w:t xml:space="preserve">, </w:t>
      </w:r>
      <w:proofErr w:type="spellStart"/>
      <w:r w:rsidRPr="00EF4C60">
        <w:t>out_buffer</w:t>
      </w:r>
      <w:proofErr w:type="spellEnd"/>
      <w:r w:rsidRPr="00EF4C60">
        <w:t xml:space="preserve"> = </w:t>
      </w:r>
      <w:proofErr w:type="gramStart"/>
      <w:r w:rsidRPr="00EF4C60">
        <w:t>self._</w:t>
      </w:r>
      <w:proofErr w:type="spellStart"/>
      <w:proofErr w:type="gramEnd"/>
      <w:r w:rsidRPr="00EF4C60">
        <w:t>gen_jpegd_out_pic_desc</w:t>
      </w:r>
      <w:proofErr w:type="spellEnd"/>
      <w:r w:rsidRPr="00EF4C60">
        <w:t xml:space="preserve">(image)        </w:t>
      </w:r>
    </w:p>
    <w:p w14:paraId="1DC8D048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proofErr w:type="gramStart"/>
      <w:r w:rsidRPr="00EF4C60">
        <w:t>acl.media</w:t>
      </w:r>
      <w:proofErr w:type="gramEnd"/>
      <w:r w:rsidRPr="00EF4C60">
        <w:t>.dvpp_jpeg_decode_async</w:t>
      </w:r>
      <w:proofErr w:type="spellEnd"/>
      <w:r w:rsidRPr="00EF4C60">
        <w:t>(self._</w:t>
      </w:r>
      <w:proofErr w:type="spellStart"/>
      <w:r w:rsidRPr="00EF4C60">
        <w:t>dvpp_channel_desc</w:t>
      </w:r>
      <w:proofErr w:type="spellEnd"/>
      <w:r w:rsidRPr="00EF4C60">
        <w:t>,</w:t>
      </w:r>
    </w:p>
    <w:p w14:paraId="3BEB2755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r w:rsidRPr="00EF4C60">
        <w:t>device_image.</w:t>
      </w:r>
      <w:proofErr w:type="gramStart"/>
      <w:r w:rsidRPr="00EF4C60">
        <w:t>data</w:t>
      </w:r>
      <w:proofErr w:type="spellEnd"/>
      <w:r w:rsidRPr="00EF4C60">
        <w:t>(</w:t>
      </w:r>
      <w:proofErr w:type="gramEnd"/>
      <w:r w:rsidRPr="00EF4C60">
        <w:t>),</w:t>
      </w:r>
    </w:p>
    <w:p w14:paraId="4750C52A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proofErr w:type="gramStart"/>
      <w:r w:rsidRPr="00EF4C60">
        <w:t>image.size</w:t>
      </w:r>
      <w:proofErr w:type="spellEnd"/>
      <w:proofErr w:type="gramEnd"/>
      <w:r w:rsidRPr="00EF4C60">
        <w:t>,</w:t>
      </w:r>
    </w:p>
    <w:p w14:paraId="00A8BB92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r w:rsidRPr="00EF4C60">
        <w:t>output_desc</w:t>
      </w:r>
      <w:proofErr w:type="spellEnd"/>
      <w:r w:rsidRPr="00EF4C60">
        <w:t>,</w:t>
      </w:r>
    </w:p>
    <w:p w14:paraId="64308550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proofErr w:type="gramStart"/>
      <w:r w:rsidRPr="00EF4C60">
        <w:t>self._</w:t>
      </w:r>
      <w:proofErr w:type="gramEnd"/>
      <w:r w:rsidRPr="00EF4C60">
        <w:t>stream</w:t>
      </w:r>
      <w:proofErr w:type="spellEnd"/>
      <w:r w:rsidRPr="00EF4C60">
        <w:t>)</w:t>
      </w:r>
    </w:p>
    <w:p w14:paraId="34772D86" w14:textId="77777777" w:rsidR="00F97A3B" w:rsidRPr="00EF4C60" w:rsidRDefault="00F97A3B" w:rsidP="00F97A3B">
      <w:pPr>
        <w:pStyle w:val="2f2"/>
      </w:pPr>
      <w:r w:rsidRPr="00EF4C60">
        <w:t xml:space="preserve">    if </w:t>
      </w:r>
      <w:proofErr w:type="gramStart"/>
      <w:r w:rsidRPr="00EF4C60">
        <w:t>ret !</w:t>
      </w:r>
      <w:proofErr w:type="gramEnd"/>
      <w:r w:rsidRPr="00EF4C60">
        <w:t>= ACL_ERROR_NONE:</w:t>
      </w:r>
    </w:p>
    <w:p w14:paraId="5B1A3C5A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gramStart"/>
      <w:r w:rsidRPr="00EF4C60">
        <w:t>print(</w:t>
      </w:r>
      <w:proofErr w:type="gramEnd"/>
      <w:r w:rsidRPr="00EF4C60">
        <w:t>"</w:t>
      </w:r>
      <w:proofErr w:type="spellStart"/>
      <w:r w:rsidRPr="00EF4C60">
        <w:t>dvpp_jpeg_decode_async</w:t>
      </w:r>
      <w:proofErr w:type="spellEnd"/>
      <w:r w:rsidRPr="00EF4C60">
        <w:t xml:space="preserve"> failed ret={}".format(ret))</w:t>
      </w:r>
    </w:p>
    <w:p w14:paraId="188A3E43" w14:textId="77777777" w:rsidR="00F97A3B" w:rsidRPr="00EF4C60" w:rsidRDefault="00F97A3B" w:rsidP="00F97A3B">
      <w:pPr>
        <w:pStyle w:val="2f2"/>
      </w:pPr>
      <w:r w:rsidRPr="00EF4C60">
        <w:t xml:space="preserve">        return None</w:t>
      </w:r>
    </w:p>
    <w:p w14:paraId="0A834398" w14:textId="77777777" w:rsidR="00F97A3B" w:rsidRPr="00EF4C60" w:rsidRDefault="00F97A3B" w:rsidP="00F97A3B">
      <w:pPr>
        <w:pStyle w:val="2f2"/>
      </w:pPr>
    </w:p>
    <w:p w14:paraId="68C4DAFC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r w:rsidRPr="00EF4C60">
        <w:t>acl.</w:t>
      </w:r>
      <w:proofErr w:type="gramStart"/>
      <w:r w:rsidRPr="00EF4C60">
        <w:t>rt.synchronize</w:t>
      </w:r>
      <w:proofErr w:type="gramEnd"/>
      <w:r w:rsidRPr="00EF4C60">
        <w:t>_stream</w:t>
      </w:r>
      <w:proofErr w:type="spellEnd"/>
      <w:r w:rsidRPr="00EF4C60">
        <w:t>(</w:t>
      </w:r>
      <w:proofErr w:type="spellStart"/>
      <w:r w:rsidRPr="00EF4C60">
        <w:t>self._stream</w:t>
      </w:r>
      <w:proofErr w:type="spellEnd"/>
      <w:r w:rsidRPr="00EF4C60">
        <w:t xml:space="preserve">) </w:t>
      </w:r>
    </w:p>
    <w:p w14:paraId="6311DB4C" w14:textId="77777777" w:rsidR="00F97A3B" w:rsidRPr="00EF4C60" w:rsidRDefault="00F97A3B" w:rsidP="00F97A3B">
      <w:pPr>
        <w:pStyle w:val="2f2"/>
      </w:pPr>
      <w:r w:rsidRPr="00EF4C60">
        <w:t xml:space="preserve">    if </w:t>
      </w:r>
      <w:proofErr w:type="gramStart"/>
      <w:r w:rsidRPr="00EF4C60">
        <w:t>ret !</w:t>
      </w:r>
      <w:proofErr w:type="gramEnd"/>
      <w:r w:rsidRPr="00EF4C60">
        <w:t>= ACL_ERROR_NONE:</w:t>
      </w:r>
    </w:p>
    <w:p w14:paraId="3F16E613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gramStart"/>
      <w:r w:rsidRPr="00EF4C60">
        <w:t>print(</w:t>
      </w:r>
      <w:proofErr w:type="gramEnd"/>
      <w:r w:rsidRPr="00EF4C60">
        <w:t>"</w:t>
      </w:r>
      <w:proofErr w:type="spellStart"/>
      <w:r w:rsidRPr="00EF4C60">
        <w:t>dvpp_jpeg_decode_async</w:t>
      </w:r>
      <w:proofErr w:type="spellEnd"/>
      <w:r w:rsidRPr="00EF4C60">
        <w:t xml:space="preserve"> failed ret={}".format(ret))</w:t>
      </w:r>
    </w:p>
    <w:p w14:paraId="6C853D38" w14:textId="77777777" w:rsidR="00F97A3B" w:rsidRPr="00EF4C60" w:rsidRDefault="00F97A3B" w:rsidP="00F97A3B">
      <w:pPr>
        <w:pStyle w:val="2f2"/>
      </w:pPr>
      <w:r w:rsidRPr="00EF4C60">
        <w:t xml:space="preserve">        return None     </w:t>
      </w:r>
    </w:p>
    <w:p w14:paraId="4E8A70C6" w14:textId="77777777" w:rsidR="00F97A3B" w:rsidRPr="00EF4C60" w:rsidRDefault="00F97A3B" w:rsidP="00F97A3B">
      <w:pPr>
        <w:pStyle w:val="2f2"/>
      </w:pPr>
    </w:p>
    <w:p w14:paraId="30153745" w14:textId="77777777" w:rsidR="00F97A3B" w:rsidRPr="00EF4C60" w:rsidRDefault="00F97A3B" w:rsidP="00F97A3B">
      <w:pPr>
        <w:pStyle w:val="2f2"/>
      </w:pPr>
      <w:r w:rsidRPr="00EF4C60">
        <w:t xml:space="preserve">    width = align_up16(</w:t>
      </w:r>
      <w:proofErr w:type="spellStart"/>
      <w:proofErr w:type="gramStart"/>
      <w:r w:rsidRPr="00EF4C60">
        <w:t>image.width</w:t>
      </w:r>
      <w:proofErr w:type="spellEnd"/>
      <w:proofErr w:type="gramEnd"/>
      <w:r w:rsidRPr="00EF4C60">
        <w:t>)</w:t>
      </w:r>
    </w:p>
    <w:p w14:paraId="38F615A7" w14:textId="77777777" w:rsidR="00F97A3B" w:rsidRPr="00EF4C60" w:rsidRDefault="00F97A3B" w:rsidP="00F97A3B">
      <w:pPr>
        <w:pStyle w:val="2f2"/>
      </w:pPr>
      <w:r w:rsidRPr="00EF4C60">
        <w:t xml:space="preserve">    height = align_up2(</w:t>
      </w:r>
      <w:proofErr w:type="spellStart"/>
      <w:proofErr w:type="gramStart"/>
      <w:r w:rsidRPr="00EF4C60">
        <w:t>image.height</w:t>
      </w:r>
      <w:proofErr w:type="spellEnd"/>
      <w:proofErr w:type="gramEnd"/>
      <w:r w:rsidRPr="00EF4C60">
        <w:t xml:space="preserve">) </w:t>
      </w:r>
    </w:p>
    <w:p w14:paraId="53A97B5D" w14:textId="77777777" w:rsidR="00F97A3B" w:rsidRPr="00224702" w:rsidRDefault="00F97A3B" w:rsidP="00F97A3B">
      <w:pPr>
        <w:pStyle w:val="2f2"/>
      </w:pPr>
      <w:r w:rsidRPr="00EF4C60">
        <w:t xml:space="preserve">return </w:t>
      </w:r>
      <w:proofErr w:type="spellStart"/>
      <w:proofErr w:type="gramStart"/>
      <w:r w:rsidRPr="00EF4C60">
        <w:t>AclImage</w:t>
      </w:r>
      <w:proofErr w:type="spellEnd"/>
      <w:r w:rsidRPr="00EF4C60">
        <w:t>(</w:t>
      </w:r>
      <w:proofErr w:type="spellStart"/>
      <w:proofErr w:type="gramEnd"/>
      <w:r w:rsidRPr="00EF4C60">
        <w:t>out_buffer</w:t>
      </w:r>
      <w:proofErr w:type="spellEnd"/>
      <w:r w:rsidRPr="00EF4C60">
        <w:t>, width, height, yuv420sp_size(width, height))</w:t>
      </w:r>
    </w:p>
    <w:p w14:paraId="01F84AEA" w14:textId="77777777" w:rsidR="00F97A3B" w:rsidRPr="00026437" w:rsidRDefault="00F97A3B" w:rsidP="00F97A3B">
      <w:pPr>
        <w:pStyle w:val="1e"/>
      </w:pPr>
      <w:r w:rsidRPr="00026437">
        <w:t>函数定义及相关源码注释如下所示：</w:t>
      </w:r>
    </w:p>
    <w:p w14:paraId="2D5EA284" w14:textId="77777777" w:rsidR="00F97A3B" w:rsidRPr="00EF4C60" w:rsidRDefault="00F97A3B" w:rsidP="00F97A3B">
      <w:pPr>
        <w:pStyle w:val="2f2"/>
      </w:pPr>
      <w:r w:rsidRPr="00EF4C60">
        <w:lastRenderedPageBreak/>
        <w:t xml:space="preserve">def </w:t>
      </w:r>
      <w:proofErr w:type="gramStart"/>
      <w:r w:rsidRPr="00EF4C60">
        <w:t>resize(</w:t>
      </w:r>
      <w:proofErr w:type="gramEnd"/>
      <w:r w:rsidRPr="00EF4C60">
        <w:t xml:space="preserve">self, image, </w:t>
      </w:r>
      <w:proofErr w:type="spellStart"/>
      <w:r w:rsidRPr="00EF4C60">
        <w:t>resize_width</w:t>
      </w:r>
      <w:proofErr w:type="spellEnd"/>
      <w:r w:rsidRPr="00EF4C60">
        <w:t xml:space="preserve">, </w:t>
      </w:r>
      <w:proofErr w:type="spellStart"/>
      <w:r w:rsidRPr="00EF4C60">
        <w:t>resize_height</w:t>
      </w:r>
      <w:proofErr w:type="spellEnd"/>
      <w:r w:rsidRPr="00EF4C60">
        <w:t>):</w:t>
      </w:r>
    </w:p>
    <w:p w14:paraId="228D5B94" w14:textId="77777777" w:rsidR="00F97A3B" w:rsidRPr="00EF4C60" w:rsidRDefault="00F97A3B" w:rsidP="00F97A3B">
      <w:pPr>
        <w:pStyle w:val="2f2"/>
      </w:pPr>
      <w:r w:rsidRPr="00EF4C60">
        <w:t xml:space="preserve">    print('[</w:t>
      </w:r>
      <w:proofErr w:type="spellStart"/>
      <w:r w:rsidRPr="00EF4C60">
        <w:t>Dvpp</w:t>
      </w:r>
      <w:proofErr w:type="spellEnd"/>
      <w:r w:rsidRPr="00EF4C60">
        <w:t xml:space="preserve">] </w:t>
      </w:r>
      <w:proofErr w:type="spellStart"/>
      <w:r w:rsidRPr="00EF4C60">
        <w:t>vpc</w:t>
      </w:r>
      <w:proofErr w:type="spellEnd"/>
      <w:r w:rsidRPr="00EF4C60">
        <w:t xml:space="preserve"> resize stage:')</w:t>
      </w:r>
    </w:p>
    <w:p w14:paraId="23FEFB08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input_desc</w:t>
      </w:r>
      <w:proofErr w:type="spellEnd"/>
      <w:r w:rsidRPr="00EF4C60">
        <w:t xml:space="preserve"> = </w:t>
      </w:r>
      <w:proofErr w:type="gramStart"/>
      <w:r w:rsidRPr="00EF4C60">
        <w:t>self._</w:t>
      </w:r>
      <w:proofErr w:type="spellStart"/>
      <w:proofErr w:type="gramEnd"/>
      <w:r w:rsidRPr="00EF4C60">
        <w:t>gen_input_pic_desc</w:t>
      </w:r>
      <w:proofErr w:type="spellEnd"/>
      <w:r w:rsidRPr="00EF4C60">
        <w:t xml:space="preserve">(image)        </w:t>
      </w:r>
    </w:p>
    <w:p w14:paraId="07F13993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output_desc</w:t>
      </w:r>
      <w:proofErr w:type="spellEnd"/>
      <w:r w:rsidRPr="00EF4C60">
        <w:t xml:space="preserve">, </w:t>
      </w:r>
      <w:proofErr w:type="spellStart"/>
      <w:r w:rsidRPr="00EF4C60">
        <w:t>out_buffer</w:t>
      </w:r>
      <w:proofErr w:type="spellEnd"/>
      <w:r w:rsidRPr="00EF4C60">
        <w:t xml:space="preserve">, </w:t>
      </w:r>
      <w:proofErr w:type="spellStart"/>
      <w:r w:rsidRPr="00EF4C60">
        <w:t>out_buffer_size</w:t>
      </w:r>
      <w:proofErr w:type="spellEnd"/>
      <w:r w:rsidRPr="00EF4C60">
        <w:t xml:space="preserve"> = \</w:t>
      </w:r>
    </w:p>
    <w:p w14:paraId="4C3A83CF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gramStart"/>
      <w:r w:rsidRPr="00EF4C60">
        <w:t>self._</w:t>
      </w:r>
      <w:proofErr w:type="spellStart"/>
      <w:proofErr w:type="gramEnd"/>
      <w:r w:rsidRPr="00EF4C60">
        <w:t>gen_resize_out_pic_desc</w:t>
      </w:r>
      <w:proofErr w:type="spellEnd"/>
      <w:r w:rsidRPr="00EF4C60">
        <w:t>(</w:t>
      </w:r>
      <w:proofErr w:type="spellStart"/>
      <w:r w:rsidRPr="00EF4C60">
        <w:t>resize_width</w:t>
      </w:r>
      <w:proofErr w:type="spellEnd"/>
      <w:r w:rsidRPr="00EF4C60">
        <w:t xml:space="preserve">, </w:t>
      </w:r>
      <w:proofErr w:type="spellStart"/>
      <w:r w:rsidRPr="00EF4C60">
        <w:t>resize_height</w:t>
      </w:r>
      <w:proofErr w:type="spellEnd"/>
      <w:r w:rsidRPr="00EF4C60">
        <w:t>)</w:t>
      </w:r>
    </w:p>
    <w:p w14:paraId="7BDF7A02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proofErr w:type="gramStart"/>
      <w:r w:rsidRPr="00EF4C60">
        <w:t>acl.media</w:t>
      </w:r>
      <w:proofErr w:type="gramEnd"/>
      <w:r w:rsidRPr="00EF4C60">
        <w:t>.dvpp_vpc_resize_async</w:t>
      </w:r>
      <w:proofErr w:type="spellEnd"/>
      <w:r w:rsidRPr="00EF4C60">
        <w:t>(self._</w:t>
      </w:r>
      <w:proofErr w:type="spellStart"/>
      <w:r w:rsidRPr="00EF4C60">
        <w:t>dvpp_channel_desc</w:t>
      </w:r>
      <w:proofErr w:type="spellEnd"/>
      <w:r w:rsidRPr="00EF4C60">
        <w:t>,</w:t>
      </w:r>
    </w:p>
    <w:p w14:paraId="47588873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r w:rsidRPr="00EF4C60">
        <w:t>input_desc</w:t>
      </w:r>
      <w:proofErr w:type="spellEnd"/>
      <w:r w:rsidRPr="00EF4C60">
        <w:t>,</w:t>
      </w:r>
    </w:p>
    <w:p w14:paraId="2A778902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r w:rsidRPr="00EF4C60">
        <w:t>output_desc</w:t>
      </w:r>
      <w:proofErr w:type="spellEnd"/>
      <w:r w:rsidRPr="00EF4C60">
        <w:t>,</w:t>
      </w:r>
    </w:p>
    <w:p w14:paraId="46CFD46A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gramStart"/>
      <w:r w:rsidRPr="00EF4C60">
        <w:t>self._</w:t>
      </w:r>
      <w:proofErr w:type="spellStart"/>
      <w:proofErr w:type="gramEnd"/>
      <w:r w:rsidRPr="00EF4C60">
        <w:t>resize_config</w:t>
      </w:r>
      <w:proofErr w:type="spellEnd"/>
      <w:r w:rsidRPr="00EF4C60">
        <w:t>,</w:t>
      </w:r>
    </w:p>
    <w:p w14:paraId="2E14B350" w14:textId="77777777" w:rsidR="00F97A3B" w:rsidRPr="00EF4C60" w:rsidRDefault="00F97A3B" w:rsidP="00F97A3B">
      <w:pPr>
        <w:pStyle w:val="2f2"/>
      </w:pPr>
      <w:r w:rsidRPr="00EF4C60">
        <w:t xml:space="preserve">                                            </w:t>
      </w:r>
      <w:proofErr w:type="spellStart"/>
      <w:proofErr w:type="gramStart"/>
      <w:r w:rsidRPr="00EF4C60">
        <w:t>self._</w:t>
      </w:r>
      <w:proofErr w:type="gramEnd"/>
      <w:r w:rsidRPr="00EF4C60">
        <w:t>stream</w:t>
      </w:r>
      <w:proofErr w:type="spellEnd"/>
      <w:r w:rsidRPr="00EF4C60">
        <w:t>)</w:t>
      </w:r>
    </w:p>
    <w:p w14:paraId="6B2FBE81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acl.media.dvpp_vpc_resize_async</w:t>
      </w:r>
      <w:proofErr w:type="spellEnd"/>
      <w:r w:rsidRPr="00EF4C60">
        <w:t>", ret)</w:t>
      </w:r>
    </w:p>
    <w:p w14:paraId="21AC4EC8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r w:rsidRPr="00EF4C60">
        <w:t>acl.</w:t>
      </w:r>
      <w:proofErr w:type="gramStart"/>
      <w:r w:rsidRPr="00EF4C60">
        <w:t>rt.synchronize</w:t>
      </w:r>
      <w:proofErr w:type="gramEnd"/>
      <w:r w:rsidRPr="00EF4C60">
        <w:t>_stream</w:t>
      </w:r>
      <w:proofErr w:type="spellEnd"/>
      <w:r w:rsidRPr="00EF4C60">
        <w:t>(</w:t>
      </w:r>
      <w:proofErr w:type="spellStart"/>
      <w:r w:rsidRPr="00EF4C60">
        <w:t>self._stream</w:t>
      </w:r>
      <w:proofErr w:type="spellEnd"/>
      <w:r w:rsidRPr="00EF4C60">
        <w:t>)</w:t>
      </w:r>
    </w:p>
    <w:p w14:paraId="6A570221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acl.rt.synchronize_stream</w:t>
      </w:r>
      <w:proofErr w:type="spellEnd"/>
      <w:r w:rsidRPr="00EF4C60">
        <w:t>", ret)</w:t>
      </w:r>
    </w:p>
    <w:p w14:paraId="26F9A406" w14:textId="77777777" w:rsidR="00F97A3B" w:rsidRPr="00EF4C60" w:rsidRDefault="00F97A3B" w:rsidP="00F97A3B">
      <w:pPr>
        <w:pStyle w:val="2f2"/>
      </w:pPr>
      <w:r w:rsidRPr="00EF4C60">
        <w:t xml:space="preserve">    print('[</w:t>
      </w:r>
      <w:proofErr w:type="spellStart"/>
      <w:r w:rsidRPr="00EF4C60">
        <w:t>Dvpp</w:t>
      </w:r>
      <w:proofErr w:type="spellEnd"/>
      <w:r w:rsidRPr="00EF4C60">
        <w:t xml:space="preserve">] </w:t>
      </w:r>
      <w:proofErr w:type="spellStart"/>
      <w:r w:rsidRPr="00EF4C60">
        <w:t>vpc</w:t>
      </w:r>
      <w:proofErr w:type="spellEnd"/>
      <w:r w:rsidRPr="00EF4C60">
        <w:t xml:space="preserve"> resize stage success')</w:t>
      </w:r>
    </w:p>
    <w:p w14:paraId="52165392" w14:textId="77777777" w:rsidR="00F97A3B" w:rsidRPr="00EF4C60" w:rsidRDefault="00F97A3B" w:rsidP="00F97A3B">
      <w:pPr>
        <w:pStyle w:val="2f2"/>
      </w:pPr>
    </w:p>
    <w:p w14:paraId="3D90D644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stride_width</w:t>
      </w:r>
      <w:proofErr w:type="spellEnd"/>
      <w:r w:rsidRPr="00EF4C60">
        <w:t xml:space="preserve"> = align_up16(</w:t>
      </w:r>
      <w:proofErr w:type="spellStart"/>
      <w:proofErr w:type="gramStart"/>
      <w:r w:rsidRPr="00EF4C60">
        <w:t>image.width</w:t>
      </w:r>
      <w:proofErr w:type="spellEnd"/>
      <w:proofErr w:type="gramEnd"/>
      <w:r w:rsidRPr="00EF4C60">
        <w:t>)</w:t>
      </w:r>
    </w:p>
    <w:p w14:paraId="7878BA74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stride_height</w:t>
      </w:r>
      <w:proofErr w:type="spellEnd"/>
      <w:r w:rsidRPr="00EF4C60">
        <w:t xml:space="preserve"> = align_up2(</w:t>
      </w:r>
      <w:proofErr w:type="spellStart"/>
      <w:proofErr w:type="gramStart"/>
      <w:r w:rsidRPr="00EF4C60">
        <w:t>image.height</w:t>
      </w:r>
      <w:proofErr w:type="spellEnd"/>
      <w:proofErr w:type="gramEnd"/>
      <w:r w:rsidRPr="00EF4C60">
        <w:t>)</w:t>
      </w:r>
    </w:p>
    <w:p w14:paraId="4A95E67B" w14:textId="77777777" w:rsidR="00F97A3B" w:rsidRPr="00EF4C60" w:rsidRDefault="00F97A3B" w:rsidP="00F97A3B">
      <w:pPr>
        <w:pStyle w:val="2f2"/>
      </w:pPr>
      <w:r w:rsidRPr="00EF4C60">
        <w:t xml:space="preserve">    return </w:t>
      </w:r>
      <w:proofErr w:type="spellStart"/>
      <w:proofErr w:type="gramStart"/>
      <w:r w:rsidRPr="00EF4C60">
        <w:t>AclImage</w:t>
      </w:r>
      <w:proofErr w:type="spellEnd"/>
      <w:r w:rsidRPr="00EF4C60">
        <w:t>(</w:t>
      </w:r>
      <w:proofErr w:type="spellStart"/>
      <w:proofErr w:type="gramEnd"/>
      <w:r w:rsidRPr="00EF4C60">
        <w:t>out_buffer</w:t>
      </w:r>
      <w:proofErr w:type="spellEnd"/>
      <w:r w:rsidRPr="00EF4C60">
        <w:t xml:space="preserve">, </w:t>
      </w:r>
      <w:proofErr w:type="spellStart"/>
      <w:r w:rsidRPr="00EF4C60">
        <w:t>stride_width</w:t>
      </w:r>
      <w:proofErr w:type="spellEnd"/>
      <w:r w:rsidRPr="00EF4C60">
        <w:t xml:space="preserve">, </w:t>
      </w:r>
    </w:p>
    <w:p w14:paraId="73B7DDB7" w14:textId="77777777" w:rsidR="00F97A3B" w:rsidRPr="00AA29AA" w:rsidRDefault="00F97A3B" w:rsidP="00F97A3B">
      <w:pPr>
        <w:pStyle w:val="2f2"/>
        <w:rPr>
          <w:rFonts w:ascii="Courier New" w:hAnsi="Courier New"/>
        </w:rPr>
      </w:pPr>
      <w:r w:rsidRPr="00EF4C60">
        <w:t xml:space="preserve">                    </w:t>
      </w:r>
      <w:proofErr w:type="spellStart"/>
      <w:r w:rsidRPr="00EF4C60">
        <w:t>stride_height</w:t>
      </w:r>
      <w:proofErr w:type="spellEnd"/>
      <w:r w:rsidRPr="00EF4C60">
        <w:t xml:space="preserve">, </w:t>
      </w:r>
      <w:proofErr w:type="spellStart"/>
      <w:r w:rsidRPr="00EF4C60">
        <w:t>out_buffer_size</w:t>
      </w:r>
      <w:proofErr w:type="spellEnd"/>
      <w:r w:rsidRPr="00EF4C60">
        <w:t>)</w:t>
      </w:r>
    </w:p>
    <w:p w14:paraId="6FC197EF" w14:textId="77777777" w:rsidR="00F97A3B" w:rsidRPr="00AA29AA" w:rsidRDefault="00F97A3B" w:rsidP="00F97A3B">
      <w:pPr>
        <w:pStyle w:val="3"/>
      </w:pPr>
      <w:bookmarkStart w:id="38" w:name="_Toc68079688"/>
      <w:bookmarkStart w:id="39" w:name="_Toc93413817"/>
      <w:bookmarkStart w:id="40" w:name="_Toc132203522"/>
      <w:r w:rsidRPr="00AA29AA">
        <w:t>构建模型输入数据，进行模型推理</w:t>
      </w:r>
      <w:bookmarkEnd w:id="38"/>
      <w:bookmarkEnd w:id="39"/>
      <w:bookmarkEnd w:id="40"/>
    </w:p>
    <w:p w14:paraId="0D5AD340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7066F83E" w14:textId="77777777" w:rsidR="00F97A3B" w:rsidRPr="00EF4C60" w:rsidRDefault="00F97A3B" w:rsidP="00F97A3B">
      <w:pPr>
        <w:pStyle w:val="2f2"/>
      </w:pPr>
      <w:r w:rsidRPr="00EF4C60">
        <w:t>def _</w:t>
      </w:r>
      <w:proofErr w:type="spellStart"/>
      <w:r w:rsidRPr="00EF4C60">
        <w:t>gen_input_</w:t>
      </w:r>
      <w:proofErr w:type="gramStart"/>
      <w:r w:rsidRPr="00EF4C60">
        <w:t>dataset</w:t>
      </w:r>
      <w:proofErr w:type="spellEnd"/>
      <w:r w:rsidRPr="00EF4C60">
        <w:t>(</w:t>
      </w:r>
      <w:proofErr w:type="gramEnd"/>
      <w:r w:rsidRPr="00EF4C60">
        <w:t xml:space="preserve">self, data, </w:t>
      </w:r>
      <w:proofErr w:type="spellStart"/>
      <w:r w:rsidRPr="00EF4C60">
        <w:t>data_size</w:t>
      </w:r>
      <w:proofErr w:type="spellEnd"/>
      <w:r w:rsidRPr="00EF4C60">
        <w:t>):</w:t>
      </w:r>
    </w:p>
    <w:p w14:paraId="394E52FE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proofErr w:type="gramStart"/>
      <w:r w:rsidRPr="00EF4C60">
        <w:t>self.input</w:t>
      </w:r>
      <w:proofErr w:type="gramEnd"/>
      <w:r w:rsidRPr="00EF4C60">
        <w:t>_dataset</w:t>
      </w:r>
      <w:proofErr w:type="spellEnd"/>
      <w:r w:rsidRPr="00EF4C60">
        <w:t xml:space="preserve"> = </w:t>
      </w:r>
      <w:proofErr w:type="spellStart"/>
      <w:r w:rsidRPr="00EF4C60">
        <w:t>acl.mdl.create_dataset</w:t>
      </w:r>
      <w:proofErr w:type="spellEnd"/>
      <w:r w:rsidRPr="00EF4C60">
        <w:t>()</w:t>
      </w:r>
    </w:p>
    <w:p w14:paraId="0CD2A67B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input_dataset_buffer</w:t>
      </w:r>
      <w:proofErr w:type="spellEnd"/>
      <w:r w:rsidRPr="00EF4C60">
        <w:t xml:space="preserve"> = </w:t>
      </w:r>
      <w:proofErr w:type="spellStart"/>
      <w:proofErr w:type="gramStart"/>
      <w:r w:rsidRPr="00EF4C60">
        <w:t>acl.create</w:t>
      </w:r>
      <w:proofErr w:type="gramEnd"/>
      <w:r w:rsidRPr="00EF4C60">
        <w:t>_data_buffer</w:t>
      </w:r>
      <w:proofErr w:type="spellEnd"/>
      <w:r w:rsidRPr="00EF4C60">
        <w:t xml:space="preserve">(data, </w:t>
      </w:r>
      <w:proofErr w:type="spellStart"/>
      <w:r w:rsidRPr="00EF4C60">
        <w:t>data_size</w:t>
      </w:r>
      <w:proofErr w:type="spellEnd"/>
      <w:r w:rsidRPr="00EF4C60">
        <w:t>)</w:t>
      </w:r>
    </w:p>
    <w:p w14:paraId="084965BF" w14:textId="77777777" w:rsidR="00F97A3B" w:rsidRPr="00EF4C60" w:rsidRDefault="00F97A3B" w:rsidP="00F97A3B">
      <w:pPr>
        <w:pStyle w:val="2f2"/>
      </w:pPr>
      <w:r w:rsidRPr="00EF4C60">
        <w:t xml:space="preserve">    _, ret = </w:t>
      </w:r>
      <w:proofErr w:type="spellStart"/>
      <w:r w:rsidRPr="00EF4C60">
        <w:t>acl.mdl.add_dataset_</w:t>
      </w:r>
      <w:proofErr w:type="gramStart"/>
      <w:r w:rsidRPr="00EF4C60">
        <w:t>buffer</w:t>
      </w:r>
      <w:proofErr w:type="spellEnd"/>
      <w:r w:rsidRPr="00EF4C60">
        <w:t>(</w:t>
      </w:r>
      <w:proofErr w:type="gramEnd"/>
    </w:p>
    <w:p w14:paraId="02D1188C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proofErr w:type="gramStart"/>
      <w:r w:rsidRPr="00EF4C60">
        <w:t>self.input</w:t>
      </w:r>
      <w:proofErr w:type="gramEnd"/>
      <w:r w:rsidRPr="00EF4C60">
        <w:t>_dataset</w:t>
      </w:r>
      <w:proofErr w:type="spellEnd"/>
      <w:r w:rsidRPr="00EF4C60">
        <w:t>,</w:t>
      </w:r>
    </w:p>
    <w:p w14:paraId="2AA76344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input_dataset_buffer</w:t>
      </w:r>
      <w:proofErr w:type="spellEnd"/>
      <w:r w:rsidRPr="00EF4C60">
        <w:t>)</w:t>
      </w:r>
    </w:p>
    <w:p w14:paraId="7297E837" w14:textId="77777777" w:rsidR="00F97A3B" w:rsidRPr="00EF4C60" w:rsidRDefault="00F97A3B" w:rsidP="00F97A3B">
      <w:pPr>
        <w:pStyle w:val="2f2"/>
      </w:pPr>
      <w:r w:rsidRPr="00EF4C60">
        <w:t xml:space="preserve">    if ret:</w:t>
      </w:r>
    </w:p>
    <w:p w14:paraId="48B485E2" w14:textId="77777777" w:rsidR="00F97A3B" w:rsidRPr="00EF4C60" w:rsidRDefault="00F97A3B" w:rsidP="00F97A3B">
      <w:pPr>
        <w:pStyle w:val="2f2"/>
      </w:pPr>
      <w:r w:rsidRPr="00EF4C60">
        <w:t xml:space="preserve">        ret = </w:t>
      </w:r>
      <w:proofErr w:type="spellStart"/>
      <w:proofErr w:type="gramStart"/>
      <w:r w:rsidRPr="00EF4C60">
        <w:t>acl.destroy</w:t>
      </w:r>
      <w:proofErr w:type="gramEnd"/>
      <w:r w:rsidRPr="00EF4C60">
        <w:t>_data_buffer</w:t>
      </w:r>
      <w:proofErr w:type="spellEnd"/>
      <w:r w:rsidRPr="00EF4C60">
        <w:t>(</w:t>
      </w:r>
      <w:proofErr w:type="spellStart"/>
      <w:r w:rsidRPr="00EF4C60">
        <w:t>self.input_dataset</w:t>
      </w:r>
      <w:proofErr w:type="spellEnd"/>
      <w:r w:rsidRPr="00EF4C60">
        <w:t>)</w:t>
      </w:r>
    </w:p>
    <w:p w14:paraId="50810B56" w14:textId="77777777" w:rsidR="00F97A3B" w:rsidRPr="00AA29AA" w:rsidRDefault="00F97A3B" w:rsidP="00F97A3B">
      <w:pPr>
        <w:pStyle w:val="2f2"/>
        <w:rPr>
          <w:rFonts w:ascii="Courier New" w:hAnsi="Courier New"/>
        </w:rPr>
      </w:pPr>
      <w:r w:rsidRPr="00EF4C60">
        <w:t xml:space="preserve">    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acl.destroy_data_buffer</w:t>
      </w:r>
      <w:proofErr w:type="spellEnd"/>
      <w:r w:rsidRPr="00EF4C60">
        <w:t>", ret)</w:t>
      </w:r>
    </w:p>
    <w:p w14:paraId="019CD317" w14:textId="77777777" w:rsidR="00F97A3B" w:rsidRPr="00AA29AA" w:rsidRDefault="00F97A3B" w:rsidP="00F97A3B">
      <w:pPr>
        <w:pStyle w:val="3"/>
      </w:pPr>
      <w:bookmarkStart w:id="41" w:name="_Toc68079689"/>
      <w:bookmarkStart w:id="42" w:name="_Toc93413818"/>
      <w:bookmarkStart w:id="43" w:name="_Toc132203523"/>
      <w:r w:rsidRPr="00AA29AA">
        <w:t>模型推理</w:t>
      </w:r>
      <w:bookmarkEnd w:id="41"/>
      <w:bookmarkEnd w:id="42"/>
      <w:bookmarkEnd w:id="43"/>
    </w:p>
    <w:p w14:paraId="785ABB98" w14:textId="77777777" w:rsidR="00F97A3B" w:rsidRPr="00AA29AA" w:rsidRDefault="00F97A3B" w:rsidP="00F97A3B">
      <w:pPr>
        <w:pStyle w:val="1e"/>
      </w:pPr>
      <w:r w:rsidRPr="00AA29AA">
        <w:t>根据已经加载到内存中，要进行推理的模型</w:t>
      </w:r>
      <w:r w:rsidRPr="00AA29AA">
        <w:t>ID</w:t>
      </w:r>
      <w:r w:rsidRPr="00AA29AA">
        <w:t>、构建好的模型推理输入数据，调用</w:t>
      </w:r>
      <w:r w:rsidRPr="00AA29AA">
        <w:t>ACL</w:t>
      </w:r>
      <w:r w:rsidRPr="00AA29AA">
        <w:t>库中模型推理接口进行模型推理。</w:t>
      </w:r>
    </w:p>
    <w:p w14:paraId="470089CC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7AB34134" w14:textId="77777777" w:rsidR="00F97A3B" w:rsidRPr="00EF4C60" w:rsidRDefault="00F97A3B" w:rsidP="00F97A3B">
      <w:pPr>
        <w:pStyle w:val="2f2"/>
      </w:pPr>
      <w:r w:rsidRPr="00EF4C60">
        <w:t xml:space="preserve">def </w:t>
      </w:r>
      <w:proofErr w:type="gramStart"/>
      <w:r w:rsidRPr="00EF4C60">
        <w:t>execute(</w:t>
      </w:r>
      <w:proofErr w:type="gramEnd"/>
      <w:r w:rsidRPr="00EF4C60">
        <w:t xml:space="preserve">self, data, </w:t>
      </w:r>
      <w:proofErr w:type="spellStart"/>
      <w:r w:rsidRPr="00EF4C60">
        <w:t>data_size</w:t>
      </w:r>
      <w:proofErr w:type="spellEnd"/>
      <w:r w:rsidRPr="00EF4C60">
        <w:t>):</w:t>
      </w:r>
    </w:p>
    <w:p w14:paraId="49D96FE3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gramStart"/>
      <w:r w:rsidRPr="00EF4C60">
        <w:t>self._</w:t>
      </w:r>
      <w:proofErr w:type="spellStart"/>
      <w:proofErr w:type="gramEnd"/>
      <w:r w:rsidRPr="00EF4C60">
        <w:t>gen_input_dataset</w:t>
      </w:r>
      <w:proofErr w:type="spellEnd"/>
      <w:r w:rsidRPr="00EF4C60">
        <w:t xml:space="preserve">(data, </w:t>
      </w:r>
      <w:proofErr w:type="spellStart"/>
      <w:r w:rsidRPr="00EF4C60">
        <w:t>data_size</w:t>
      </w:r>
      <w:proofErr w:type="spellEnd"/>
      <w:r w:rsidRPr="00EF4C60">
        <w:t>)</w:t>
      </w:r>
    </w:p>
    <w:p w14:paraId="35A62504" w14:textId="77777777" w:rsidR="00F97A3B" w:rsidRPr="00EF4C60" w:rsidRDefault="00F97A3B" w:rsidP="00F97A3B">
      <w:pPr>
        <w:pStyle w:val="2f2"/>
      </w:pPr>
      <w:r w:rsidRPr="00EF4C60">
        <w:t xml:space="preserve">    ret = </w:t>
      </w:r>
      <w:proofErr w:type="spellStart"/>
      <w:proofErr w:type="gramStart"/>
      <w:r w:rsidRPr="00EF4C60">
        <w:t>acl.mdl.execute</w:t>
      </w:r>
      <w:proofErr w:type="spellEnd"/>
      <w:proofErr w:type="gramEnd"/>
      <w:r w:rsidRPr="00EF4C60">
        <w:t>(</w:t>
      </w:r>
      <w:proofErr w:type="spellStart"/>
      <w:r w:rsidRPr="00EF4C60">
        <w:t>self.model_id</w:t>
      </w:r>
      <w:proofErr w:type="spellEnd"/>
      <w:r w:rsidRPr="00EF4C60">
        <w:t>,</w:t>
      </w:r>
    </w:p>
    <w:p w14:paraId="41E6E438" w14:textId="77777777" w:rsidR="00F97A3B" w:rsidRPr="00EF4C60" w:rsidRDefault="00F97A3B" w:rsidP="00F97A3B">
      <w:pPr>
        <w:pStyle w:val="2f2"/>
      </w:pPr>
      <w:r w:rsidRPr="00EF4C60">
        <w:t xml:space="preserve">                            </w:t>
      </w:r>
      <w:proofErr w:type="spellStart"/>
      <w:proofErr w:type="gramStart"/>
      <w:r w:rsidRPr="00EF4C60">
        <w:t>self.input</w:t>
      </w:r>
      <w:proofErr w:type="gramEnd"/>
      <w:r w:rsidRPr="00EF4C60">
        <w:t>_dataset</w:t>
      </w:r>
      <w:proofErr w:type="spellEnd"/>
      <w:r w:rsidRPr="00EF4C60">
        <w:t>,</w:t>
      </w:r>
    </w:p>
    <w:p w14:paraId="51CE030C" w14:textId="77777777" w:rsidR="00F97A3B" w:rsidRPr="00EF4C60" w:rsidRDefault="00F97A3B" w:rsidP="00F97A3B">
      <w:pPr>
        <w:pStyle w:val="2f2"/>
      </w:pPr>
      <w:r w:rsidRPr="00EF4C60">
        <w:t xml:space="preserve">                            </w:t>
      </w:r>
      <w:proofErr w:type="spellStart"/>
      <w:proofErr w:type="gramStart"/>
      <w:r w:rsidRPr="00EF4C60">
        <w:t>self.output</w:t>
      </w:r>
      <w:proofErr w:type="gramEnd"/>
      <w:r w:rsidRPr="00EF4C60">
        <w:t>_dataset</w:t>
      </w:r>
      <w:proofErr w:type="spellEnd"/>
      <w:r w:rsidRPr="00EF4C60">
        <w:t>)</w:t>
      </w:r>
    </w:p>
    <w:p w14:paraId="6757C0DE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check_</w:t>
      </w:r>
      <w:proofErr w:type="gramStart"/>
      <w:r w:rsidRPr="00EF4C60">
        <w:t>ret</w:t>
      </w:r>
      <w:proofErr w:type="spellEnd"/>
      <w:r w:rsidRPr="00EF4C60">
        <w:t>(</w:t>
      </w:r>
      <w:proofErr w:type="gramEnd"/>
      <w:r w:rsidRPr="00EF4C60">
        <w:t>"</w:t>
      </w:r>
      <w:proofErr w:type="spellStart"/>
      <w:r w:rsidRPr="00EF4C60">
        <w:t>acl.mdl.execute</w:t>
      </w:r>
      <w:proofErr w:type="spellEnd"/>
      <w:r w:rsidRPr="00EF4C60">
        <w:t>", ret)</w:t>
      </w:r>
    </w:p>
    <w:p w14:paraId="2C8EF8DD" w14:textId="77777777" w:rsidR="00F97A3B" w:rsidRPr="00AA29AA" w:rsidRDefault="00F97A3B" w:rsidP="00F97A3B">
      <w:pPr>
        <w:pStyle w:val="2f2"/>
        <w:rPr>
          <w:rFonts w:ascii="Courier New" w:hAnsi="Courier New"/>
        </w:rPr>
      </w:pPr>
      <w:r w:rsidRPr="00EF4C60">
        <w:t xml:space="preserve">    return </w:t>
      </w:r>
      <w:proofErr w:type="gramStart"/>
      <w:r w:rsidRPr="00EF4C60">
        <w:t>self._</w:t>
      </w:r>
      <w:proofErr w:type="spellStart"/>
      <w:proofErr w:type="gramEnd"/>
      <w:r w:rsidRPr="00EF4C60">
        <w:t>output_dataset_to_numpy</w:t>
      </w:r>
      <w:proofErr w:type="spellEnd"/>
      <w:r w:rsidRPr="00EF4C60">
        <w:t>()</w:t>
      </w:r>
    </w:p>
    <w:p w14:paraId="03EE0590" w14:textId="77777777" w:rsidR="00F97A3B" w:rsidRPr="00AA29AA" w:rsidRDefault="00F97A3B" w:rsidP="00F97A3B">
      <w:pPr>
        <w:pStyle w:val="3"/>
      </w:pPr>
      <w:bookmarkStart w:id="44" w:name="_Toc68079690"/>
      <w:bookmarkStart w:id="45" w:name="_Toc93413819"/>
      <w:bookmarkStart w:id="46" w:name="_Toc132203524"/>
      <w:r w:rsidRPr="00AA29AA">
        <w:lastRenderedPageBreak/>
        <w:t>解析模型推理结果</w:t>
      </w:r>
      <w:bookmarkEnd w:id="44"/>
      <w:bookmarkEnd w:id="45"/>
      <w:bookmarkEnd w:id="46"/>
    </w:p>
    <w:p w14:paraId="5D581F88" w14:textId="4F79F2E7" w:rsidR="00F97A3B" w:rsidRPr="00AA29AA" w:rsidRDefault="00F97A3B" w:rsidP="00F97A3B">
      <w:pPr>
        <w:pStyle w:val="1e"/>
      </w:pPr>
      <w:r w:rsidRPr="00AA29AA">
        <w:t>模型的输出为</w:t>
      </w:r>
      <w:r w:rsidRPr="00AA29AA">
        <w:t>10</w:t>
      </w:r>
      <w:r w:rsidRPr="00AA29AA">
        <w:t>个</w:t>
      </w:r>
      <w:r w:rsidRPr="00AA29AA">
        <w:t>float</w:t>
      </w:r>
      <w:r w:rsidRPr="00AA29AA">
        <w:t>型数据，</w:t>
      </w:r>
      <w:r w:rsidRPr="00AA29AA">
        <w:t>10</w:t>
      </w:r>
      <w:r w:rsidRPr="00AA29AA">
        <w:t>个</w:t>
      </w:r>
      <w:r w:rsidRPr="00AA29AA">
        <w:t>float</w:t>
      </w:r>
      <w:r w:rsidRPr="00AA29AA">
        <w:t>型数据代表</w:t>
      </w:r>
      <w:r w:rsidRPr="00AA29AA">
        <w:t>10</w:t>
      </w:r>
      <w:r w:rsidR="00A031C9">
        <w:rPr>
          <w:rFonts w:hint="eastAsia"/>
        </w:rPr>
        <w:t>个</w:t>
      </w:r>
      <w:r w:rsidRPr="00AA29AA">
        <w:t>类别，每个</w:t>
      </w:r>
      <w:r w:rsidRPr="00AA29AA">
        <w:t>float</w:t>
      </w:r>
      <w:r w:rsidRPr="00AA29AA">
        <w:t>型数据为归一化数据范围</w:t>
      </w:r>
      <w:r w:rsidRPr="00AA29AA">
        <w:t>0 ~ 1</w:t>
      </w:r>
      <w:r w:rsidRPr="00AA29AA">
        <w:t>。代表该类识别的置信度，选取其中置信度最高的类别，作为分类结果。</w:t>
      </w:r>
    </w:p>
    <w:p w14:paraId="5FC45FA2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71606F13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def </w:t>
      </w:r>
      <w:proofErr w:type="gramStart"/>
      <w:r w:rsidRPr="009C0433">
        <w:rPr>
          <w:rFonts w:hint="eastAsia"/>
        </w:rPr>
        <w:t>postprocess(</w:t>
      </w:r>
      <w:proofErr w:type="spellStart"/>
      <w:proofErr w:type="gramEnd"/>
      <w:r w:rsidRPr="009C0433">
        <w:rPr>
          <w:rFonts w:hint="eastAsia"/>
        </w:rPr>
        <w:t>infer_output</w:t>
      </w:r>
      <w:proofErr w:type="spellEnd"/>
      <w:r w:rsidRPr="009C0433">
        <w:rPr>
          <w:rFonts w:hint="eastAsia"/>
        </w:rPr>
        <w:t xml:space="preserve">, </w:t>
      </w:r>
      <w:proofErr w:type="spellStart"/>
      <w:r w:rsidRPr="009C0433">
        <w:rPr>
          <w:rFonts w:hint="eastAsia"/>
        </w:rPr>
        <w:t>image_file</w:t>
      </w:r>
      <w:proofErr w:type="spellEnd"/>
      <w:r w:rsidRPr="009C0433">
        <w:rPr>
          <w:rFonts w:hint="eastAsia"/>
        </w:rPr>
        <w:t>):</w:t>
      </w:r>
    </w:p>
    <w:p w14:paraId="1B92115C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"""</w:t>
      </w:r>
    </w:p>
    <w:p w14:paraId="4DB0A7CD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post_process</w:t>
      </w:r>
      <w:proofErr w:type="spellEnd"/>
    </w:p>
    <w:p w14:paraId="0D2231DA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"""</w:t>
      </w:r>
    </w:p>
    <w:p w14:paraId="73DF2B85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gramStart"/>
      <w:r w:rsidRPr="009C0433">
        <w:rPr>
          <w:rFonts w:hint="eastAsia"/>
        </w:rPr>
        <w:t>print(</w:t>
      </w:r>
      <w:proofErr w:type="gramEnd"/>
      <w:r w:rsidRPr="009C0433">
        <w:rPr>
          <w:rFonts w:hint="eastAsia"/>
        </w:rPr>
        <w:t>"post process")</w:t>
      </w:r>
    </w:p>
    <w:p w14:paraId="5395776A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data = </w:t>
      </w:r>
      <w:proofErr w:type="spellStart"/>
      <w:r w:rsidRPr="009C0433">
        <w:rPr>
          <w:rFonts w:hint="eastAsia"/>
        </w:rPr>
        <w:t>infer_</w:t>
      </w:r>
      <w:proofErr w:type="gramStart"/>
      <w:r w:rsidRPr="009C0433">
        <w:rPr>
          <w:rFonts w:hint="eastAsia"/>
        </w:rPr>
        <w:t>output</w:t>
      </w:r>
      <w:proofErr w:type="spellEnd"/>
      <w:r w:rsidRPr="009C0433">
        <w:rPr>
          <w:rFonts w:hint="eastAsia"/>
        </w:rPr>
        <w:t>[</w:t>
      </w:r>
      <w:proofErr w:type="gramEnd"/>
      <w:r w:rsidRPr="009C0433">
        <w:rPr>
          <w:rFonts w:hint="eastAsia"/>
        </w:rPr>
        <w:t>0]</w:t>
      </w:r>
    </w:p>
    <w:p w14:paraId="2812FF24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 = </w:t>
      </w:r>
      <w:proofErr w:type="spellStart"/>
      <w:proofErr w:type="gramStart"/>
      <w:r w:rsidRPr="009C0433">
        <w:rPr>
          <w:rFonts w:hint="eastAsia"/>
        </w:rPr>
        <w:t>data.flatten</w:t>
      </w:r>
      <w:proofErr w:type="spellEnd"/>
      <w:proofErr w:type="gramEnd"/>
      <w:r w:rsidRPr="009C0433">
        <w:rPr>
          <w:rFonts w:hint="eastAsia"/>
        </w:rPr>
        <w:t>()</w:t>
      </w:r>
    </w:p>
    <w:p w14:paraId="7BD2D58D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max_val</w:t>
      </w:r>
      <w:proofErr w:type="spellEnd"/>
      <w:r w:rsidRPr="009C0433">
        <w:rPr>
          <w:rFonts w:hint="eastAsia"/>
        </w:rPr>
        <w:t>=</w:t>
      </w:r>
      <w:proofErr w:type="spellStart"/>
      <w:r w:rsidRPr="009C0433">
        <w:rPr>
          <w:rFonts w:hint="eastAsia"/>
        </w:rPr>
        <w:t>np.max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>)</w:t>
      </w:r>
    </w:p>
    <w:p w14:paraId="62577B61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 = </w:t>
      </w:r>
      <w:proofErr w:type="spellStart"/>
      <w:proofErr w:type="gramStart"/>
      <w:r w:rsidRPr="009C0433">
        <w:rPr>
          <w:rFonts w:hint="eastAsia"/>
        </w:rPr>
        <w:t>np.exp</w:t>
      </w:r>
      <w:proofErr w:type="spellEnd"/>
      <w:r w:rsidRPr="009C0433">
        <w:rPr>
          <w:rFonts w:hint="eastAsia"/>
        </w:rPr>
        <w:t>(</w:t>
      </w:r>
      <w:proofErr w:type="spellStart"/>
      <w:proofErr w:type="gramEnd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 - </w:t>
      </w:r>
      <w:proofErr w:type="spellStart"/>
      <w:r w:rsidRPr="009C0433">
        <w:rPr>
          <w:rFonts w:hint="eastAsia"/>
        </w:rPr>
        <w:t>max_val</w:t>
      </w:r>
      <w:proofErr w:type="spellEnd"/>
      <w:r w:rsidRPr="009C0433">
        <w:rPr>
          <w:rFonts w:hint="eastAsia"/>
        </w:rPr>
        <w:t>)</w:t>
      </w:r>
    </w:p>
    <w:p w14:paraId="51252D80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sum_val</w:t>
      </w:r>
      <w:proofErr w:type="spellEnd"/>
      <w:r w:rsidRPr="009C0433">
        <w:rPr>
          <w:rFonts w:hint="eastAsia"/>
        </w:rPr>
        <w:t xml:space="preserve"> = </w:t>
      </w:r>
      <w:proofErr w:type="spellStart"/>
      <w:r w:rsidRPr="009C0433">
        <w:rPr>
          <w:rFonts w:hint="eastAsia"/>
        </w:rPr>
        <w:t>np.sum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) </w:t>
      </w:r>
    </w:p>
    <w:p w14:paraId="1A4F6B9B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 /= </w:t>
      </w:r>
      <w:proofErr w:type="spellStart"/>
      <w:r w:rsidRPr="009C0433">
        <w:rPr>
          <w:rFonts w:hint="eastAsia"/>
        </w:rPr>
        <w:t>sum_val</w:t>
      </w:r>
      <w:proofErr w:type="spellEnd"/>
    </w:p>
    <w:p w14:paraId="73DFE68F" w14:textId="77777777" w:rsidR="009C0433" w:rsidRPr="009C0433" w:rsidRDefault="009C0433" w:rsidP="009C0433">
      <w:pPr>
        <w:pStyle w:val="2f2"/>
      </w:pPr>
    </w:p>
    <w:p w14:paraId="6F9CE033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top_k</w:t>
      </w:r>
      <w:proofErr w:type="spellEnd"/>
      <w:r w:rsidRPr="009C0433">
        <w:rPr>
          <w:rFonts w:hint="eastAsia"/>
        </w:rPr>
        <w:t xml:space="preserve"> = </w:t>
      </w:r>
      <w:proofErr w:type="spellStart"/>
      <w:proofErr w:type="gramStart"/>
      <w:r w:rsidRPr="009C0433">
        <w:rPr>
          <w:rFonts w:hint="eastAsia"/>
        </w:rPr>
        <w:t>vals.argsort</w:t>
      </w:r>
      <w:proofErr w:type="spellEnd"/>
      <w:proofErr w:type="gramEnd"/>
      <w:r w:rsidRPr="009C0433">
        <w:rPr>
          <w:rFonts w:hint="eastAsia"/>
        </w:rPr>
        <w:t>()[-1:-6:-1]</w:t>
      </w:r>
    </w:p>
    <w:p w14:paraId="7052063A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print("</w:t>
      </w:r>
      <w:proofErr w:type="gramStart"/>
      <w:r w:rsidRPr="009C0433">
        <w:rPr>
          <w:rFonts w:hint="eastAsia"/>
        </w:rPr>
        <w:t>images:{</w:t>
      </w:r>
      <w:proofErr w:type="gramEnd"/>
      <w:r w:rsidRPr="009C0433">
        <w:rPr>
          <w:rFonts w:hint="eastAsia"/>
        </w:rPr>
        <w:t>}".format(</w:t>
      </w:r>
      <w:proofErr w:type="spellStart"/>
      <w:r w:rsidRPr="009C0433">
        <w:rPr>
          <w:rFonts w:hint="eastAsia"/>
        </w:rPr>
        <w:t>image_file</w:t>
      </w:r>
      <w:proofErr w:type="spellEnd"/>
      <w:r w:rsidRPr="009C0433">
        <w:rPr>
          <w:rFonts w:hint="eastAsia"/>
        </w:rPr>
        <w:t>))</w:t>
      </w:r>
    </w:p>
    <w:p w14:paraId="15C5C919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gramStart"/>
      <w:r w:rsidRPr="009C0433">
        <w:rPr>
          <w:rFonts w:hint="eastAsia"/>
        </w:rPr>
        <w:t>print(</w:t>
      </w:r>
      <w:proofErr w:type="gramEnd"/>
      <w:r w:rsidRPr="009C0433">
        <w:rPr>
          <w:rFonts w:hint="eastAsia"/>
        </w:rPr>
        <w:t>"======== top5 inference results: =============")</w:t>
      </w:r>
    </w:p>
    <w:p w14:paraId="5FC07875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for n in </w:t>
      </w:r>
      <w:proofErr w:type="spellStart"/>
      <w:r w:rsidRPr="009C0433">
        <w:rPr>
          <w:rFonts w:hint="eastAsia"/>
        </w:rPr>
        <w:t>top_k</w:t>
      </w:r>
      <w:proofErr w:type="spellEnd"/>
      <w:r w:rsidRPr="009C0433">
        <w:rPr>
          <w:rFonts w:hint="eastAsia"/>
        </w:rPr>
        <w:t>:</w:t>
      </w:r>
    </w:p>
    <w:p w14:paraId="75D9F911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    </w:t>
      </w:r>
      <w:proofErr w:type="spellStart"/>
      <w:r w:rsidRPr="009C0433">
        <w:rPr>
          <w:rFonts w:hint="eastAsia"/>
        </w:rPr>
        <w:t>object_class</w:t>
      </w:r>
      <w:proofErr w:type="spellEnd"/>
      <w:r w:rsidRPr="009C0433">
        <w:rPr>
          <w:rFonts w:hint="eastAsia"/>
        </w:rPr>
        <w:t xml:space="preserve"> = </w:t>
      </w:r>
      <w:proofErr w:type="spellStart"/>
      <w:r w:rsidRPr="009C0433">
        <w:rPr>
          <w:rFonts w:hint="eastAsia"/>
        </w:rPr>
        <w:t>image_net_classes.get_image_net_class</w:t>
      </w:r>
      <w:proofErr w:type="spellEnd"/>
      <w:r w:rsidRPr="009C0433">
        <w:rPr>
          <w:rFonts w:hint="eastAsia"/>
        </w:rPr>
        <w:t>(n)</w:t>
      </w:r>
    </w:p>
    <w:p w14:paraId="4634F5D7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    </w:t>
      </w:r>
      <w:proofErr w:type="gramStart"/>
      <w:r w:rsidRPr="009C0433">
        <w:rPr>
          <w:rFonts w:hint="eastAsia"/>
        </w:rPr>
        <w:t>print(</w:t>
      </w:r>
      <w:proofErr w:type="gramEnd"/>
      <w:r w:rsidRPr="009C0433">
        <w:rPr>
          <w:rFonts w:hint="eastAsia"/>
        </w:rPr>
        <w:t xml:space="preserve">"label:%d  confidence: %f, class: %s" % (n, </w:t>
      </w:r>
      <w:proofErr w:type="spellStart"/>
      <w:r w:rsidRPr="009C0433">
        <w:rPr>
          <w:rFonts w:hint="eastAsia"/>
        </w:rPr>
        <w:t>vals</w:t>
      </w:r>
      <w:proofErr w:type="spellEnd"/>
      <w:r w:rsidRPr="009C0433">
        <w:rPr>
          <w:rFonts w:hint="eastAsia"/>
        </w:rPr>
        <w:t xml:space="preserve">[n], </w:t>
      </w:r>
      <w:proofErr w:type="spellStart"/>
      <w:r w:rsidRPr="009C0433">
        <w:rPr>
          <w:rFonts w:hint="eastAsia"/>
        </w:rPr>
        <w:t>object_class</w:t>
      </w:r>
      <w:proofErr w:type="spellEnd"/>
      <w:r w:rsidRPr="009C0433">
        <w:rPr>
          <w:rFonts w:hint="eastAsia"/>
        </w:rPr>
        <w:t>))</w:t>
      </w:r>
    </w:p>
    <w:p w14:paraId="78C80BE6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ab/>
      </w:r>
    </w:p>
    <w:p w14:paraId="2D7D6BBE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(</w:t>
      </w:r>
      <w:proofErr w:type="spellStart"/>
      <w:r w:rsidRPr="009C0433">
        <w:rPr>
          <w:rFonts w:hint="eastAsia"/>
        </w:rPr>
        <w:t>filepath</w:t>
      </w:r>
      <w:proofErr w:type="spellEnd"/>
      <w:r w:rsidRPr="009C0433">
        <w:rPr>
          <w:rFonts w:hint="eastAsia"/>
        </w:rPr>
        <w:t xml:space="preserve">, </w:t>
      </w:r>
      <w:proofErr w:type="spellStart"/>
      <w:r w:rsidRPr="009C0433">
        <w:rPr>
          <w:rFonts w:hint="eastAsia"/>
        </w:rPr>
        <w:t>tempfilename</w:t>
      </w:r>
      <w:proofErr w:type="spellEnd"/>
      <w:r w:rsidRPr="009C0433">
        <w:rPr>
          <w:rFonts w:hint="eastAsia"/>
        </w:rPr>
        <w:t xml:space="preserve">) = </w:t>
      </w:r>
      <w:proofErr w:type="spellStart"/>
      <w:proofErr w:type="gramStart"/>
      <w:r w:rsidRPr="009C0433">
        <w:rPr>
          <w:rFonts w:hint="eastAsia"/>
        </w:rPr>
        <w:t>os.path</w:t>
      </w:r>
      <w:proofErr w:type="gramEnd"/>
      <w:r w:rsidRPr="009C0433">
        <w:rPr>
          <w:rFonts w:hint="eastAsia"/>
        </w:rPr>
        <w:t>.split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image_file</w:t>
      </w:r>
      <w:proofErr w:type="spellEnd"/>
      <w:r w:rsidRPr="009C0433">
        <w:rPr>
          <w:rFonts w:hint="eastAsia"/>
        </w:rPr>
        <w:t>)</w:t>
      </w:r>
    </w:p>
    <w:p w14:paraId="3F9B3529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(filename, extension) = </w:t>
      </w:r>
      <w:proofErr w:type="spellStart"/>
      <w:proofErr w:type="gramStart"/>
      <w:r w:rsidRPr="009C0433">
        <w:rPr>
          <w:rFonts w:hint="eastAsia"/>
        </w:rPr>
        <w:t>os.path</w:t>
      </w:r>
      <w:proofErr w:type="gramEnd"/>
      <w:r w:rsidRPr="009C0433">
        <w:rPr>
          <w:rFonts w:hint="eastAsia"/>
        </w:rPr>
        <w:t>.splitext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tempfilename</w:t>
      </w:r>
      <w:proofErr w:type="spellEnd"/>
      <w:r w:rsidRPr="009C0433">
        <w:rPr>
          <w:rFonts w:hint="eastAsia"/>
        </w:rPr>
        <w:t>)</w:t>
      </w:r>
    </w:p>
    <w:p w14:paraId="40533744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</w:t>
      </w:r>
      <w:proofErr w:type="spellStart"/>
      <w:r w:rsidRPr="009C0433">
        <w:rPr>
          <w:rFonts w:hint="eastAsia"/>
        </w:rPr>
        <w:t>output_path</w:t>
      </w:r>
      <w:proofErr w:type="spellEnd"/>
      <w:r w:rsidRPr="009C0433">
        <w:rPr>
          <w:rFonts w:hint="eastAsia"/>
        </w:rPr>
        <w:t xml:space="preserve"> = </w:t>
      </w:r>
      <w:proofErr w:type="spellStart"/>
      <w:proofErr w:type="gramStart"/>
      <w:r w:rsidRPr="009C0433">
        <w:rPr>
          <w:rFonts w:hint="eastAsia"/>
        </w:rPr>
        <w:t>os.path</w:t>
      </w:r>
      <w:proofErr w:type="gramEnd"/>
      <w:r w:rsidRPr="009C0433">
        <w:rPr>
          <w:rFonts w:hint="eastAsia"/>
        </w:rPr>
        <w:t>.join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os.path.join</w:t>
      </w:r>
      <w:proofErr w:type="spellEnd"/>
      <w:r w:rsidRPr="009C0433">
        <w:rPr>
          <w:rFonts w:hint="eastAsia"/>
        </w:rPr>
        <w:t>(SRC_PATH, "../outputs"), filename + ".txt")</w:t>
      </w:r>
      <w:r w:rsidRPr="009C0433">
        <w:rPr>
          <w:rFonts w:hint="eastAsia"/>
        </w:rPr>
        <w:tab/>
      </w:r>
    </w:p>
    <w:p w14:paraId="537C0F95" w14:textId="77777777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with </w:t>
      </w:r>
      <w:proofErr w:type="gramStart"/>
      <w:r w:rsidRPr="009C0433">
        <w:rPr>
          <w:rFonts w:hint="eastAsia"/>
        </w:rPr>
        <w:t>open(</w:t>
      </w:r>
      <w:proofErr w:type="spellStart"/>
      <w:proofErr w:type="gramEnd"/>
      <w:r w:rsidRPr="009C0433">
        <w:rPr>
          <w:rFonts w:hint="eastAsia"/>
        </w:rPr>
        <w:t>output_path</w:t>
      </w:r>
      <w:proofErr w:type="spellEnd"/>
      <w:r w:rsidRPr="009C0433">
        <w:rPr>
          <w:rFonts w:hint="eastAsia"/>
        </w:rPr>
        <w:t xml:space="preserve">, "w", encoding="utf-8") as </w:t>
      </w:r>
      <w:proofErr w:type="spellStart"/>
      <w:r w:rsidRPr="009C0433">
        <w:rPr>
          <w:rFonts w:hint="eastAsia"/>
        </w:rPr>
        <w:t>fp</w:t>
      </w:r>
      <w:proofErr w:type="spellEnd"/>
      <w:r w:rsidRPr="009C0433">
        <w:rPr>
          <w:rFonts w:hint="eastAsia"/>
        </w:rPr>
        <w:t>:</w:t>
      </w:r>
    </w:p>
    <w:p w14:paraId="1FDE3077" w14:textId="596EA5D6" w:rsidR="009C0433" w:rsidRPr="009C0433" w:rsidRDefault="009C0433" w:rsidP="009C0433">
      <w:pPr>
        <w:pStyle w:val="2f2"/>
      </w:pPr>
      <w:r w:rsidRPr="009C0433">
        <w:rPr>
          <w:rFonts w:hint="eastAsia"/>
        </w:rPr>
        <w:t xml:space="preserve">        </w:t>
      </w:r>
      <w:proofErr w:type="spellStart"/>
      <w:proofErr w:type="gramStart"/>
      <w:r w:rsidRPr="009C0433">
        <w:rPr>
          <w:rFonts w:hint="eastAsia"/>
        </w:rPr>
        <w:t>fp.write</w:t>
      </w:r>
      <w:proofErr w:type="spellEnd"/>
      <w:proofErr w:type="gram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image_net_classes.get_image_net_class</w:t>
      </w:r>
      <w:proofErr w:type="spellEnd"/>
      <w:r w:rsidRPr="009C0433">
        <w:rPr>
          <w:rFonts w:hint="eastAsia"/>
        </w:rPr>
        <w:t>(</w:t>
      </w:r>
      <w:proofErr w:type="spellStart"/>
      <w:r w:rsidRPr="009C0433">
        <w:rPr>
          <w:rFonts w:hint="eastAsia"/>
        </w:rPr>
        <w:t>top_k</w:t>
      </w:r>
      <w:proofErr w:type="spellEnd"/>
      <w:r w:rsidRPr="009C0433">
        <w:rPr>
          <w:rFonts w:hint="eastAsia"/>
        </w:rPr>
        <w:t>[0]))</w:t>
      </w:r>
    </w:p>
    <w:p w14:paraId="2F448DF9" w14:textId="77777777" w:rsidR="00F97A3B" w:rsidRPr="00AA29AA" w:rsidRDefault="00F97A3B" w:rsidP="00F97A3B">
      <w:pPr>
        <w:pStyle w:val="3"/>
      </w:pPr>
      <w:bookmarkStart w:id="47" w:name="_Toc68079691"/>
      <w:bookmarkStart w:id="48" w:name="_Toc93413820"/>
      <w:bookmarkStart w:id="49" w:name="_Toc132203525"/>
      <w:r w:rsidRPr="00AA29AA">
        <w:t>资源释放</w:t>
      </w:r>
      <w:bookmarkEnd w:id="47"/>
      <w:bookmarkEnd w:id="48"/>
      <w:bookmarkEnd w:id="49"/>
    </w:p>
    <w:p w14:paraId="74076265" w14:textId="3EBBADD3" w:rsidR="00F97A3B" w:rsidRPr="00AA29AA" w:rsidRDefault="00F97A3B" w:rsidP="00F97A3B">
      <w:pPr>
        <w:pStyle w:val="1e"/>
      </w:pPr>
      <w:r w:rsidRPr="00AA29AA">
        <w:t>推理接收后要卸载模型，并释放与模型推理相关的资源</w:t>
      </w:r>
      <w:r w:rsidR="008B3E73">
        <w:rPr>
          <w:rFonts w:hint="eastAsia"/>
        </w:rPr>
        <w:t>。</w:t>
      </w:r>
      <w:r w:rsidR="008B3E73" w:rsidRPr="00AA29AA">
        <w:t xml:space="preserve"> </w:t>
      </w:r>
    </w:p>
    <w:p w14:paraId="5A56ADD5" w14:textId="77777777" w:rsidR="00F97A3B" w:rsidRPr="00AA29AA" w:rsidRDefault="00F97A3B" w:rsidP="00F97A3B">
      <w:pPr>
        <w:pStyle w:val="1e"/>
      </w:pPr>
      <w:r w:rsidRPr="00AA29AA">
        <w:t>函数定义及相关源码注释如下所示：</w:t>
      </w:r>
    </w:p>
    <w:p w14:paraId="4A57A902" w14:textId="77777777" w:rsidR="00F97A3B" w:rsidRPr="006F35A2" w:rsidRDefault="00F97A3B" w:rsidP="00F97A3B">
      <w:pPr>
        <w:pStyle w:val="2f2"/>
      </w:pPr>
      <w:r w:rsidRPr="006F35A2">
        <w:t>def __del__(self):</w:t>
      </w:r>
    </w:p>
    <w:p w14:paraId="1FFB8965" w14:textId="77777777" w:rsidR="00F97A3B" w:rsidRPr="006F35A2" w:rsidRDefault="00F97A3B" w:rsidP="00F97A3B">
      <w:pPr>
        <w:pStyle w:val="2f2"/>
      </w:pPr>
      <w:r w:rsidRPr="006F35A2">
        <w:t xml:space="preserve">    </w:t>
      </w:r>
      <w:proofErr w:type="gramStart"/>
      <w:r w:rsidRPr="006F35A2">
        <w:t>self._</w:t>
      </w:r>
      <w:proofErr w:type="spellStart"/>
      <w:proofErr w:type="gramEnd"/>
      <w:r w:rsidRPr="006F35A2">
        <w:t>release_dataset</w:t>
      </w:r>
      <w:proofErr w:type="spellEnd"/>
      <w:r w:rsidRPr="006F35A2">
        <w:t>()</w:t>
      </w:r>
    </w:p>
    <w:p w14:paraId="0FD2AF1A" w14:textId="77777777" w:rsidR="00F97A3B" w:rsidRPr="006F35A2" w:rsidRDefault="00F97A3B" w:rsidP="00F97A3B">
      <w:pPr>
        <w:pStyle w:val="2f2"/>
      </w:pPr>
      <w:r w:rsidRPr="006F35A2">
        <w:t xml:space="preserve">    if </w:t>
      </w:r>
      <w:proofErr w:type="spellStart"/>
      <w:proofErr w:type="gramStart"/>
      <w:r w:rsidRPr="006F35A2">
        <w:t>self.model</w:t>
      </w:r>
      <w:proofErr w:type="gramEnd"/>
      <w:r w:rsidRPr="006F35A2">
        <w:t>_id</w:t>
      </w:r>
      <w:proofErr w:type="spellEnd"/>
      <w:r w:rsidRPr="006F35A2">
        <w:t>:</w:t>
      </w:r>
    </w:p>
    <w:p w14:paraId="20942FE5" w14:textId="77777777" w:rsidR="00F97A3B" w:rsidRPr="006F35A2" w:rsidRDefault="00F97A3B" w:rsidP="00F97A3B">
      <w:pPr>
        <w:pStyle w:val="2f2"/>
      </w:pPr>
      <w:r w:rsidRPr="006F35A2">
        <w:t xml:space="preserve">        ret = </w:t>
      </w:r>
      <w:proofErr w:type="spellStart"/>
      <w:proofErr w:type="gramStart"/>
      <w:r w:rsidRPr="006F35A2">
        <w:t>acl.mdl.unload</w:t>
      </w:r>
      <w:proofErr w:type="spellEnd"/>
      <w:proofErr w:type="gramEnd"/>
      <w:r w:rsidRPr="006F35A2">
        <w:t>(</w:t>
      </w:r>
      <w:proofErr w:type="spellStart"/>
      <w:r w:rsidRPr="006F35A2">
        <w:t>self.model_id</w:t>
      </w:r>
      <w:proofErr w:type="spellEnd"/>
      <w:r w:rsidRPr="006F35A2">
        <w:t>)</w:t>
      </w:r>
    </w:p>
    <w:p w14:paraId="6FFE278D" w14:textId="77777777" w:rsidR="00F97A3B" w:rsidRPr="006F35A2" w:rsidRDefault="00F97A3B" w:rsidP="00F97A3B">
      <w:pPr>
        <w:pStyle w:val="2f2"/>
      </w:pPr>
      <w:r w:rsidRPr="006F35A2">
        <w:t xml:space="preserve">        </w:t>
      </w:r>
      <w:proofErr w:type="spellStart"/>
      <w:r w:rsidRPr="006F35A2">
        <w:t>check_</w:t>
      </w:r>
      <w:proofErr w:type="gramStart"/>
      <w:r w:rsidRPr="006F35A2">
        <w:t>ret</w:t>
      </w:r>
      <w:proofErr w:type="spellEnd"/>
      <w:r w:rsidRPr="006F35A2">
        <w:t>(</w:t>
      </w:r>
      <w:proofErr w:type="gramEnd"/>
      <w:r w:rsidRPr="006F35A2">
        <w:t>"</w:t>
      </w:r>
      <w:proofErr w:type="spellStart"/>
      <w:r w:rsidRPr="006F35A2">
        <w:t>acl.mdl.unload</w:t>
      </w:r>
      <w:proofErr w:type="spellEnd"/>
      <w:r w:rsidRPr="006F35A2">
        <w:t>", ret)</w:t>
      </w:r>
    </w:p>
    <w:p w14:paraId="04403161" w14:textId="77777777" w:rsidR="00F97A3B" w:rsidRPr="006F35A2" w:rsidRDefault="00F97A3B" w:rsidP="00F97A3B">
      <w:pPr>
        <w:pStyle w:val="2f2"/>
      </w:pPr>
      <w:r w:rsidRPr="006F35A2">
        <w:t xml:space="preserve">    if </w:t>
      </w:r>
      <w:proofErr w:type="spellStart"/>
      <w:proofErr w:type="gramStart"/>
      <w:r w:rsidRPr="006F35A2">
        <w:t>self.model</w:t>
      </w:r>
      <w:proofErr w:type="gramEnd"/>
      <w:r w:rsidRPr="006F35A2">
        <w:t>_desc</w:t>
      </w:r>
      <w:proofErr w:type="spellEnd"/>
      <w:r w:rsidRPr="006F35A2">
        <w:t>:</w:t>
      </w:r>
    </w:p>
    <w:p w14:paraId="2DB3121C" w14:textId="77777777" w:rsidR="00F97A3B" w:rsidRPr="006F35A2" w:rsidRDefault="00F97A3B" w:rsidP="00F97A3B">
      <w:pPr>
        <w:pStyle w:val="2f2"/>
      </w:pPr>
      <w:r w:rsidRPr="006F35A2">
        <w:t xml:space="preserve">        ret = </w:t>
      </w:r>
      <w:proofErr w:type="spellStart"/>
      <w:proofErr w:type="gramStart"/>
      <w:r w:rsidRPr="006F35A2">
        <w:t>acl.mdl.destroy</w:t>
      </w:r>
      <w:proofErr w:type="gramEnd"/>
      <w:r w:rsidRPr="006F35A2">
        <w:t>_desc</w:t>
      </w:r>
      <w:proofErr w:type="spellEnd"/>
      <w:r w:rsidRPr="006F35A2">
        <w:t>(</w:t>
      </w:r>
      <w:proofErr w:type="spellStart"/>
      <w:r w:rsidRPr="006F35A2">
        <w:t>self.model_desc</w:t>
      </w:r>
      <w:proofErr w:type="spellEnd"/>
      <w:r w:rsidRPr="006F35A2">
        <w:t>)</w:t>
      </w:r>
    </w:p>
    <w:p w14:paraId="49CA74AB" w14:textId="77777777" w:rsidR="00F97A3B" w:rsidRPr="006F35A2" w:rsidRDefault="00F97A3B" w:rsidP="00F97A3B">
      <w:pPr>
        <w:pStyle w:val="2f2"/>
      </w:pPr>
      <w:r w:rsidRPr="006F35A2">
        <w:t xml:space="preserve">        </w:t>
      </w:r>
      <w:proofErr w:type="spellStart"/>
      <w:r w:rsidRPr="006F35A2">
        <w:t>check_</w:t>
      </w:r>
      <w:proofErr w:type="gramStart"/>
      <w:r w:rsidRPr="006F35A2">
        <w:t>ret</w:t>
      </w:r>
      <w:proofErr w:type="spellEnd"/>
      <w:r w:rsidRPr="006F35A2">
        <w:t>(</w:t>
      </w:r>
      <w:proofErr w:type="gramEnd"/>
      <w:r w:rsidRPr="006F35A2">
        <w:t>"</w:t>
      </w:r>
      <w:proofErr w:type="spellStart"/>
      <w:r w:rsidRPr="006F35A2">
        <w:t>acl.mdl.destroy_desc</w:t>
      </w:r>
      <w:proofErr w:type="spellEnd"/>
      <w:r w:rsidRPr="006F35A2">
        <w:t>", ret)</w:t>
      </w:r>
    </w:p>
    <w:p w14:paraId="76EA9C4F" w14:textId="77777777" w:rsidR="00F97A3B" w:rsidRPr="006F35A2" w:rsidRDefault="00F97A3B" w:rsidP="00F97A3B">
      <w:pPr>
        <w:pStyle w:val="2f2"/>
      </w:pPr>
      <w:r w:rsidRPr="006F35A2">
        <w:t xml:space="preserve">    </w:t>
      </w:r>
      <w:proofErr w:type="gramStart"/>
      <w:r w:rsidRPr="006F35A2">
        <w:t>print(</w:t>
      </w:r>
      <w:proofErr w:type="gramEnd"/>
      <w:r w:rsidRPr="006F35A2">
        <w:t>"Model release source success")</w:t>
      </w:r>
    </w:p>
    <w:p w14:paraId="1926176E" w14:textId="77777777" w:rsidR="00F97A3B" w:rsidRPr="00026437" w:rsidRDefault="00F97A3B" w:rsidP="00F97A3B">
      <w:pPr>
        <w:pStyle w:val="1e"/>
      </w:pPr>
      <w:r w:rsidRPr="00026437">
        <w:t>函数定义及相关源码注释如下所示：</w:t>
      </w:r>
    </w:p>
    <w:p w14:paraId="655D9CF1" w14:textId="77777777" w:rsidR="00F97A3B" w:rsidRPr="00AA29AA" w:rsidRDefault="00F97A3B" w:rsidP="00F97A3B">
      <w:pPr>
        <w:pStyle w:val="2f2"/>
        <w:rPr>
          <w:rFonts w:ascii="Courier New" w:hAnsi="Courier New"/>
          <w:lang w:eastAsia="zh-CN"/>
        </w:rPr>
      </w:pPr>
      <w:r w:rsidRPr="00AA29AA">
        <w:rPr>
          <w:lang w:eastAsia="zh-CN"/>
        </w:rPr>
        <w:t xml:space="preserve"># </w:t>
      </w:r>
      <w:r w:rsidRPr="00AA29AA">
        <w:rPr>
          <w:lang w:eastAsia="zh-CN"/>
        </w:rPr>
        <w:t>释放存放图像数据的内存空间</w:t>
      </w:r>
    </w:p>
    <w:p w14:paraId="535ABC6A" w14:textId="77777777" w:rsidR="00F97A3B" w:rsidRPr="00EF4C60" w:rsidRDefault="00F97A3B" w:rsidP="00F97A3B">
      <w:pPr>
        <w:pStyle w:val="2f2"/>
      </w:pPr>
      <w:r w:rsidRPr="00EF4C60">
        <w:lastRenderedPageBreak/>
        <w:t>def destroy(self):</w:t>
      </w:r>
    </w:p>
    <w:p w14:paraId="5AFB19CE" w14:textId="77777777" w:rsidR="00F97A3B" w:rsidRPr="00EF4C60" w:rsidRDefault="00F97A3B" w:rsidP="00F97A3B">
      <w:pPr>
        <w:pStyle w:val="2f2"/>
      </w:pPr>
      <w:r w:rsidRPr="00EF4C60">
        <w:t xml:space="preserve">    if </w:t>
      </w:r>
      <w:proofErr w:type="gramStart"/>
      <w:r w:rsidRPr="00EF4C60">
        <w:t>self._</w:t>
      </w:r>
      <w:proofErr w:type="spellStart"/>
      <w:proofErr w:type="gramEnd"/>
      <w:r w:rsidRPr="00EF4C60">
        <w:t>memory_type</w:t>
      </w:r>
      <w:proofErr w:type="spellEnd"/>
      <w:r w:rsidRPr="00EF4C60">
        <w:t xml:space="preserve"> == MEMORY_DEVICE:</w:t>
      </w:r>
    </w:p>
    <w:p w14:paraId="6E19D1DE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acl.</w:t>
      </w:r>
      <w:proofErr w:type="gramStart"/>
      <w:r w:rsidRPr="00EF4C60">
        <w:t>rt.free</w:t>
      </w:r>
      <w:proofErr w:type="spellEnd"/>
      <w:proofErr w:type="gramEnd"/>
      <w:r w:rsidRPr="00EF4C60">
        <w:t>(</w:t>
      </w:r>
      <w:proofErr w:type="spellStart"/>
      <w:r w:rsidRPr="00EF4C60">
        <w:t>self._data</w:t>
      </w:r>
      <w:proofErr w:type="spellEnd"/>
      <w:r w:rsidRPr="00EF4C60">
        <w:t xml:space="preserve">)  </w:t>
      </w:r>
    </w:p>
    <w:p w14:paraId="6F953046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elif</w:t>
      </w:r>
      <w:proofErr w:type="spellEnd"/>
      <w:r w:rsidRPr="00EF4C60">
        <w:t xml:space="preserve"> </w:t>
      </w:r>
      <w:proofErr w:type="gramStart"/>
      <w:r w:rsidRPr="00EF4C60">
        <w:t>self._</w:t>
      </w:r>
      <w:proofErr w:type="spellStart"/>
      <w:proofErr w:type="gramEnd"/>
      <w:r w:rsidRPr="00EF4C60">
        <w:t>memory_type</w:t>
      </w:r>
      <w:proofErr w:type="spellEnd"/>
      <w:r w:rsidRPr="00EF4C60">
        <w:t xml:space="preserve"> == MEMORY_HOST:</w:t>
      </w:r>
    </w:p>
    <w:p w14:paraId="4969ECBC" w14:textId="77777777" w:rsidR="00F97A3B" w:rsidRPr="00EF4C60" w:rsidRDefault="00F97A3B" w:rsidP="00F97A3B">
      <w:pPr>
        <w:pStyle w:val="2f2"/>
      </w:pPr>
      <w:r w:rsidRPr="00EF4C60">
        <w:t xml:space="preserve">        </w:t>
      </w:r>
      <w:proofErr w:type="spellStart"/>
      <w:r w:rsidRPr="00EF4C60">
        <w:t>acl.</w:t>
      </w:r>
      <w:proofErr w:type="gramStart"/>
      <w:r w:rsidRPr="00EF4C60">
        <w:t>rt.free</w:t>
      </w:r>
      <w:proofErr w:type="gramEnd"/>
      <w:r w:rsidRPr="00EF4C60">
        <w:t>_host</w:t>
      </w:r>
      <w:proofErr w:type="spellEnd"/>
      <w:r w:rsidRPr="00EF4C60">
        <w:t>(</w:t>
      </w:r>
      <w:proofErr w:type="spellStart"/>
      <w:r w:rsidRPr="00EF4C60">
        <w:t>self._data</w:t>
      </w:r>
      <w:proofErr w:type="spellEnd"/>
      <w:r w:rsidRPr="00EF4C60">
        <w:t xml:space="preserve">)  </w:t>
      </w:r>
    </w:p>
    <w:p w14:paraId="7FABB326" w14:textId="77777777" w:rsidR="00F97A3B" w:rsidRPr="00EF4C60" w:rsidRDefault="00F97A3B" w:rsidP="00F97A3B">
      <w:pPr>
        <w:pStyle w:val="2f2"/>
      </w:pPr>
      <w:r w:rsidRPr="00EF4C60">
        <w:t xml:space="preserve">    </w:t>
      </w:r>
      <w:proofErr w:type="spellStart"/>
      <w:r w:rsidRPr="00EF4C60">
        <w:t>elif</w:t>
      </w:r>
      <w:proofErr w:type="spellEnd"/>
      <w:r w:rsidRPr="00EF4C60">
        <w:t xml:space="preserve"> </w:t>
      </w:r>
      <w:proofErr w:type="gramStart"/>
      <w:r w:rsidRPr="00EF4C60">
        <w:t>self._</w:t>
      </w:r>
      <w:proofErr w:type="spellStart"/>
      <w:proofErr w:type="gramEnd"/>
      <w:r w:rsidRPr="00EF4C60">
        <w:t>memory_type</w:t>
      </w:r>
      <w:proofErr w:type="spellEnd"/>
      <w:r w:rsidRPr="00EF4C60">
        <w:t xml:space="preserve"> == MEMORY_DVPP:</w:t>
      </w:r>
    </w:p>
    <w:p w14:paraId="7904A440" w14:textId="77777777" w:rsidR="00F97A3B" w:rsidRPr="00AA29AA" w:rsidRDefault="00F97A3B" w:rsidP="00F97A3B">
      <w:pPr>
        <w:pStyle w:val="2f2"/>
        <w:rPr>
          <w:rFonts w:ascii="Courier New" w:hAnsi="Courier New"/>
        </w:rPr>
      </w:pPr>
      <w:r w:rsidRPr="00EF4C60">
        <w:t xml:space="preserve">        </w:t>
      </w:r>
      <w:proofErr w:type="spellStart"/>
      <w:r w:rsidRPr="00EF4C60">
        <w:t>acl.</w:t>
      </w:r>
      <w:proofErr w:type="gramStart"/>
      <w:r w:rsidRPr="00EF4C60">
        <w:t>rt.free</w:t>
      </w:r>
      <w:proofErr w:type="gramEnd"/>
      <w:r w:rsidRPr="00EF4C60">
        <w:t>_dvpp</w:t>
      </w:r>
      <w:proofErr w:type="spellEnd"/>
      <w:r w:rsidRPr="00EF4C60">
        <w:t>(</w:t>
      </w:r>
      <w:proofErr w:type="spellStart"/>
      <w:r w:rsidRPr="00EF4C60">
        <w:t>self._data</w:t>
      </w:r>
      <w:proofErr w:type="spellEnd"/>
      <w:r w:rsidRPr="00EF4C60">
        <w:t>)</w:t>
      </w:r>
    </w:p>
    <w:p w14:paraId="1773758D" w14:textId="77777777" w:rsidR="00F97A3B" w:rsidRPr="00026437" w:rsidRDefault="00F97A3B" w:rsidP="00F97A3B">
      <w:pPr>
        <w:pStyle w:val="1e"/>
      </w:pPr>
      <w:r w:rsidRPr="00026437">
        <w:t>函数定义及相关源码注释如下所示：</w:t>
      </w:r>
    </w:p>
    <w:p w14:paraId="43715420" w14:textId="77777777" w:rsidR="00F97A3B" w:rsidRPr="006C205F" w:rsidRDefault="00F97A3B" w:rsidP="00F97A3B">
      <w:pPr>
        <w:pStyle w:val="2f2"/>
      </w:pPr>
      <w:r w:rsidRPr="006C205F">
        <w:t>def __del__(self):</w:t>
      </w:r>
    </w:p>
    <w:p w14:paraId="6DB5286A" w14:textId="77777777" w:rsidR="00F97A3B" w:rsidRPr="006C205F" w:rsidRDefault="00F97A3B" w:rsidP="00F97A3B">
      <w:pPr>
        <w:pStyle w:val="2f2"/>
      </w:pPr>
      <w:r w:rsidRPr="006C205F">
        <w:t xml:space="preserve">    if </w:t>
      </w:r>
      <w:proofErr w:type="spellStart"/>
      <w:proofErr w:type="gramStart"/>
      <w:r w:rsidRPr="006C205F">
        <w:t>self._</w:t>
      </w:r>
      <w:proofErr w:type="gramEnd"/>
      <w:r w:rsidRPr="006C205F">
        <w:t>model</w:t>
      </w:r>
      <w:proofErr w:type="spellEnd"/>
      <w:r w:rsidRPr="006C205F">
        <w:t>:</w:t>
      </w:r>
    </w:p>
    <w:p w14:paraId="59DC4DB6" w14:textId="77777777" w:rsidR="00F97A3B" w:rsidRPr="006C205F" w:rsidRDefault="00F97A3B" w:rsidP="00F97A3B">
      <w:pPr>
        <w:pStyle w:val="2f2"/>
      </w:pPr>
      <w:r w:rsidRPr="006C205F">
        <w:t xml:space="preserve">        del </w:t>
      </w:r>
      <w:proofErr w:type="spellStart"/>
      <w:proofErr w:type="gramStart"/>
      <w:r w:rsidRPr="006C205F">
        <w:t>self._</w:t>
      </w:r>
      <w:proofErr w:type="gramEnd"/>
      <w:r w:rsidRPr="006C205F">
        <w:t>model</w:t>
      </w:r>
      <w:proofErr w:type="spellEnd"/>
    </w:p>
    <w:p w14:paraId="739E2BD6" w14:textId="77777777" w:rsidR="00F97A3B" w:rsidRPr="006C205F" w:rsidRDefault="00F97A3B" w:rsidP="00F97A3B">
      <w:pPr>
        <w:pStyle w:val="2f2"/>
      </w:pPr>
      <w:r w:rsidRPr="006C205F">
        <w:t xml:space="preserve">    if </w:t>
      </w:r>
      <w:proofErr w:type="gramStart"/>
      <w:r w:rsidRPr="006C205F">
        <w:t>self._</w:t>
      </w:r>
      <w:proofErr w:type="spellStart"/>
      <w:proofErr w:type="gramEnd"/>
      <w:r w:rsidRPr="006C205F">
        <w:t>dvpp</w:t>
      </w:r>
      <w:proofErr w:type="spellEnd"/>
      <w:r w:rsidRPr="006C205F">
        <w:t>:</w:t>
      </w:r>
    </w:p>
    <w:p w14:paraId="1604A017" w14:textId="77777777" w:rsidR="00F97A3B" w:rsidRPr="006C205F" w:rsidRDefault="00F97A3B" w:rsidP="00F97A3B">
      <w:pPr>
        <w:pStyle w:val="2f2"/>
      </w:pPr>
      <w:r w:rsidRPr="006C205F">
        <w:t xml:space="preserve">        del </w:t>
      </w:r>
      <w:proofErr w:type="gramStart"/>
      <w:r w:rsidRPr="006C205F">
        <w:t>self._</w:t>
      </w:r>
      <w:proofErr w:type="spellStart"/>
      <w:proofErr w:type="gramEnd"/>
      <w:r w:rsidRPr="006C205F">
        <w:t>dvpp</w:t>
      </w:r>
      <w:proofErr w:type="spellEnd"/>
    </w:p>
    <w:p w14:paraId="4A7E42D5" w14:textId="77777777" w:rsidR="00F97A3B" w:rsidRPr="006C205F" w:rsidRDefault="00F97A3B" w:rsidP="00F97A3B">
      <w:pPr>
        <w:pStyle w:val="2f2"/>
      </w:pPr>
      <w:r w:rsidRPr="006C205F">
        <w:t xml:space="preserve">    if </w:t>
      </w:r>
      <w:proofErr w:type="spellStart"/>
      <w:proofErr w:type="gramStart"/>
      <w:r w:rsidRPr="006C205F">
        <w:t>self.stream</w:t>
      </w:r>
      <w:proofErr w:type="spellEnd"/>
      <w:proofErr w:type="gramEnd"/>
      <w:r w:rsidRPr="006C205F">
        <w:t>:</w:t>
      </w:r>
    </w:p>
    <w:p w14:paraId="68D6D339" w14:textId="77777777" w:rsidR="00F97A3B" w:rsidRPr="006C205F" w:rsidRDefault="00F97A3B" w:rsidP="00F97A3B">
      <w:pPr>
        <w:pStyle w:val="2f2"/>
      </w:pPr>
      <w:r w:rsidRPr="006C205F">
        <w:t xml:space="preserve">        </w:t>
      </w:r>
      <w:proofErr w:type="spellStart"/>
      <w:r w:rsidRPr="006C205F">
        <w:t>acl.</w:t>
      </w:r>
      <w:proofErr w:type="gramStart"/>
      <w:r w:rsidRPr="006C205F">
        <w:t>rt.destroy</w:t>
      </w:r>
      <w:proofErr w:type="gramEnd"/>
      <w:r w:rsidRPr="006C205F">
        <w:t>_stream</w:t>
      </w:r>
      <w:proofErr w:type="spellEnd"/>
      <w:r w:rsidRPr="006C205F">
        <w:t>(</w:t>
      </w:r>
      <w:proofErr w:type="spellStart"/>
      <w:r w:rsidRPr="006C205F">
        <w:t>self.stream</w:t>
      </w:r>
      <w:proofErr w:type="spellEnd"/>
      <w:r w:rsidRPr="006C205F">
        <w:t>)</w:t>
      </w:r>
    </w:p>
    <w:p w14:paraId="1472167D" w14:textId="77777777" w:rsidR="00F97A3B" w:rsidRPr="006C205F" w:rsidRDefault="00F97A3B" w:rsidP="00F97A3B">
      <w:pPr>
        <w:pStyle w:val="2f2"/>
      </w:pPr>
      <w:r w:rsidRPr="006C205F">
        <w:t xml:space="preserve">    if </w:t>
      </w:r>
      <w:proofErr w:type="spellStart"/>
      <w:proofErr w:type="gramStart"/>
      <w:r w:rsidRPr="006C205F">
        <w:t>self.context</w:t>
      </w:r>
      <w:proofErr w:type="spellEnd"/>
      <w:proofErr w:type="gramEnd"/>
      <w:r w:rsidRPr="006C205F">
        <w:t>:</w:t>
      </w:r>
    </w:p>
    <w:p w14:paraId="77D578A6" w14:textId="77777777" w:rsidR="00F97A3B" w:rsidRPr="006C205F" w:rsidRDefault="00F97A3B" w:rsidP="00F97A3B">
      <w:pPr>
        <w:pStyle w:val="2f2"/>
      </w:pPr>
      <w:r w:rsidRPr="006C205F">
        <w:t xml:space="preserve">        </w:t>
      </w:r>
      <w:proofErr w:type="spellStart"/>
      <w:r w:rsidRPr="006C205F">
        <w:t>acl.</w:t>
      </w:r>
      <w:proofErr w:type="gramStart"/>
      <w:r w:rsidRPr="006C205F">
        <w:t>rt.destroy</w:t>
      </w:r>
      <w:proofErr w:type="gramEnd"/>
      <w:r w:rsidRPr="006C205F">
        <w:t>_context</w:t>
      </w:r>
      <w:proofErr w:type="spellEnd"/>
      <w:r w:rsidRPr="006C205F">
        <w:t>(</w:t>
      </w:r>
      <w:proofErr w:type="spellStart"/>
      <w:r w:rsidRPr="006C205F">
        <w:t>self.context</w:t>
      </w:r>
      <w:proofErr w:type="spellEnd"/>
      <w:r w:rsidRPr="006C205F">
        <w:t>)</w:t>
      </w:r>
    </w:p>
    <w:p w14:paraId="53825DD5" w14:textId="77777777" w:rsidR="00F97A3B" w:rsidRPr="006C205F" w:rsidRDefault="00F97A3B" w:rsidP="00F97A3B">
      <w:pPr>
        <w:pStyle w:val="2f2"/>
      </w:pPr>
      <w:r w:rsidRPr="006C205F">
        <w:t xml:space="preserve">    </w:t>
      </w:r>
      <w:proofErr w:type="spellStart"/>
      <w:r w:rsidRPr="006C205F">
        <w:t>acl.</w:t>
      </w:r>
      <w:proofErr w:type="gramStart"/>
      <w:r w:rsidRPr="006C205F">
        <w:t>rt.reset</w:t>
      </w:r>
      <w:proofErr w:type="gramEnd"/>
      <w:r w:rsidRPr="006C205F">
        <w:t>_device</w:t>
      </w:r>
      <w:proofErr w:type="spellEnd"/>
      <w:r w:rsidRPr="006C205F">
        <w:t>(</w:t>
      </w:r>
      <w:proofErr w:type="spellStart"/>
      <w:r w:rsidRPr="006C205F">
        <w:t>self.device_id</w:t>
      </w:r>
      <w:proofErr w:type="spellEnd"/>
      <w:r w:rsidRPr="006C205F">
        <w:t>)</w:t>
      </w:r>
    </w:p>
    <w:p w14:paraId="4B569303" w14:textId="77777777" w:rsidR="00F97A3B" w:rsidRPr="006C205F" w:rsidRDefault="00F97A3B" w:rsidP="00F97A3B">
      <w:pPr>
        <w:pStyle w:val="2f2"/>
      </w:pPr>
      <w:r w:rsidRPr="006C205F">
        <w:t xml:space="preserve">    </w:t>
      </w:r>
      <w:proofErr w:type="spellStart"/>
      <w:proofErr w:type="gramStart"/>
      <w:r w:rsidRPr="006C205F">
        <w:t>acl.finalize</w:t>
      </w:r>
      <w:proofErr w:type="spellEnd"/>
      <w:proofErr w:type="gramEnd"/>
      <w:r w:rsidRPr="006C205F">
        <w:t>()</w:t>
      </w:r>
    </w:p>
    <w:p w14:paraId="09953DA4" w14:textId="406CCA08" w:rsidR="00F97A3B" w:rsidRPr="00F97A3B" w:rsidRDefault="00F97A3B" w:rsidP="00F97A3B">
      <w:pPr>
        <w:pStyle w:val="2f2"/>
      </w:pPr>
      <w:r w:rsidRPr="006C205F">
        <w:t xml:space="preserve">    print("[Sample] class </w:t>
      </w:r>
      <w:proofErr w:type="spellStart"/>
      <w:r w:rsidRPr="006C205F">
        <w:t>Samle</w:t>
      </w:r>
      <w:proofErr w:type="spellEnd"/>
      <w:r w:rsidRPr="006C205F">
        <w:t xml:space="preserve"> release source success")</w:t>
      </w:r>
    </w:p>
    <w:p w14:paraId="2B95C25C" w14:textId="7960071F" w:rsidR="00BA5E64" w:rsidRDefault="00BA5E64" w:rsidP="00BA5E64">
      <w:pPr>
        <w:pStyle w:val="2"/>
      </w:pPr>
      <w:bookmarkStart w:id="50" w:name="_Toc132203526"/>
      <w:bookmarkStart w:id="51" w:name="_Toc93413808"/>
      <w:bookmarkStart w:id="52" w:name="_Toc68106385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12"/>
      <w:bookmarkEnd w:id="19"/>
      <w:bookmarkEnd w:id="20"/>
      <w:bookmarkEnd w:id="21"/>
      <w:r>
        <w:rPr>
          <w:rFonts w:hint="eastAsia"/>
        </w:rPr>
        <w:t>项目推理</w:t>
      </w:r>
      <w:bookmarkEnd w:id="50"/>
    </w:p>
    <w:p w14:paraId="043762DB" w14:textId="77777777" w:rsidR="00BA5E64" w:rsidRDefault="00BA5E64" w:rsidP="00BA5E64">
      <w:pPr>
        <w:pStyle w:val="3"/>
      </w:pPr>
      <w:r>
        <w:t xml:space="preserve"> </w:t>
      </w:r>
      <w:bookmarkStart w:id="53" w:name="_Toc132203527"/>
      <w:r>
        <w:rPr>
          <w:rFonts w:hint="eastAsia"/>
        </w:rPr>
        <w:t>模型转换</w:t>
      </w:r>
      <w:bookmarkEnd w:id="53"/>
    </w:p>
    <w:p w14:paraId="0107A79D" w14:textId="70CF4EF2" w:rsidR="008D453F" w:rsidRPr="00BA5E64" w:rsidRDefault="00BA5E64" w:rsidP="00BA5E64">
      <w:pPr>
        <w:pStyle w:val="1e"/>
        <w:rPr>
          <w:b/>
        </w:rPr>
      </w:pPr>
      <w:r w:rsidRPr="00BA5E64">
        <w:rPr>
          <w:rFonts w:hint="eastAsia"/>
          <w:b/>
        </w:rPr>
        <w:t>转换工具</w:t>
      </w:r>
      <w:r w:rsidRPr="00BA5E64">
        <w:rPr>
          <w:rFonts w:hint="eastAsia"/>
          <w:b/>
        </w:rPr>
        <w:t>--</w:t>
      </w:r>
      <w:r w:rsidR="008D453F" w:rsidRPr="00BA5E64">
        <w:rPr>
          <w:b/>
        </w:rPr>
        <w:t>ATC</w:t>
      </w:r>
      <w:r w:rsidR="008D453F" w:rsidRPr="00BA5E64">
        <w:rPr>
          <w:b/>
        </w:rPr>
        <w:t>工具简介</w:t>
      </w:r>
      <w:bookmarkEnd w:id="51"/>
    </w:p>
    <w:p w14:paraId="1DB5DF38" w14:textId="77777777" w:rsidR="008D453F" w:rsidRDefault="008D453F" w:rsidP="008D453F">
      <w:pPr>
        <w:pStyle w:val="1e"/>
      </w:pPr>
      <w:r w:rsidRPr="00C902EB">
        <w:rPr>
          <w:rFonts w:hint="eastAsia"/>
        </w:rPr>
        <w:t>ATC</w:t>
      </w:r>
      <w:r>
        <w:rPr>
          <w:rFonts w:hint="eastAsia"/>
        </w:rPr>
        <w:t>即</w:t>
      </w:r>
      <w:r w:rsidRPr="00C902EB">
        <w:rPr>
          <w:rFonts w:hint="eastAsia"/>
        </w:rPr>
        <w:t>模型和算子编译器。用于离线模型转换、自定义算子开发、</w:t>
      </w:r>
      <w:r w:rsidRPr="00C902EB">
        <w:rPr>
          <w:rFonts w:hint="eastAsia"/>
        </w:rPr>
        <w:t>IR</w:t>
      </w:r>
      <w:r w:rsidRPr="00C902EB">
        <w:rPr>
          <w:rFonts w:hint="eastAsia"/>
        </w:rPr>
        <w:t>构图开发等场景</w:t>
      </w:r>
      <w:r>
        <w:rPr>
          <w:rFonts w:hint="eastAsia"/>
        </w:rPr>
        <w:t>。</w:t>
      </w:r>
    </w:p>
    <w:p w14:paraId="65412F20" w14:textId="77777777" w:rsidR="008D453F" w:rsidRDefault="008D453F" w:rsidP="008D453F">
      <w:pPr>
        <w:pStyle w:val="1e"/>
      </w:pPr>
      <w:r w:rsidRPr="00E86ACA">
        <w:rPr>
          <w:rFonts w:hint="eastAsia"/>
        </w:rPr>
        <w:t>用户可以将开源框架网络模型或</w:t>
      </w:r>
      <w:r w:rsidRPr="00E86ACA">
        <w:rPr>
          <w:rFonts w:hint="eastAsia"/>
        </w:rPr>
        <w:t>Ascend IR</w:t>
      </w:r>
      <w:r w:rsidRPr="00E86ACA">
        <w:rPr>
          <w:rFonts w:hint="eastAsia"/>
        </w:rPr>
        <w:t>定义的单算子描述文件（</w:t>
      </w:r>
      <w:r w:rsidRPr="00E86ACA">
        <w:rPr>
          <w:rFonts w:hint="eastAsia"/>
        </w:rPr>
        <w:t>json</w:t>
      </w:r>
      <w:r w:rsidRPr="00E86ACA">
        <w:rPr>
          <w:rFonts w:hint="eastAsia"/>
        </w:rPr>
        <w:t>格式）通过</w:t>
      </w:r>
      <w:r w:rsidRPr="00E86ACA">
        <w:rPr>
          <w:rFonts w:hint="eastAsia"/>
        </w:rPr>
        <w:t>ATC</w:t>
      </w:r>
      <w:r w:rsidRPr="00E86ACA">
        <w:rPr>
          <w:rFonts w:hint="eastAsia"/>
        </w:rPr>
        <w:t>工具转换成适配</w:t>
      </w:r>
      <w:r w:rsidRPr="00E86ACA">
        <w:rPr>
          <w:rFonts w:ascii="宋体" w:eastAsia="宋体" w:hAnsi="宋体" w:cs="宋体" w:hint="eastAsia"/>
        </w:rPr>
        <w:t>昇</w:t>
      </w:r>
      <w:r w:rsidRPr="00E86ACA">
        <w:rPr>
          <w:rFonts w:ascii="方正兰亭黑简体" w:hAnsi="方正兰亭黑简体" w:cs="方正兰亭黑简体" w:hint="eastAsia"/>
        </w:rPr>
        <w:t>腾</w:t>
      </w:r>
      <w:r w:rsidRPr="00E86ACA">
        <w:rPr>
          <w:rFonts w:hint="eastAsia"/>
        </w:rPr>
        <w:t>AI</w:t>
      </w:r>
      <w:r w:rsidRPr="00E86ACA">
        <w:rPr>
          <w:rFonts w:hint="eastAsia"/>
        </w:rPr>
        <w:t>处理器的离线模型。</w:t>
      </w:r>
    </w:p>
    <w:p w14:paraId="10B9C46B" w14:textId="77777777" w:rsidR="008D453F" w:rsidRDefault="008D453F" w:rsidP="008D453F">
      <w:pPr>
        <w:pStyle w:val="1e"/>
      </w:pPr>
      <w:r w:rsidRPr="00A60F0E">
        <w:rPr>
          <w:rFonts w:hint="eastAsia"/>
        </w:rPr>
        <w:t>ATC</w:t>
      </w:r>
      <w:r w:rsidRPr="00A60F0E">
        <w:rPr>
          <w:rFonts w:hint="eastAsia"/>
        </w:rPr>
        <w:t>工具功能架构</w:t>
      </w:r>
      <w:r>
        <w:rPr>
          <w:rFonts w:hint="eastAsia"/>
        </w:rPr>
        <w:t>：</w:t>
      </w:r>
    </w:p>
    <w:p w14:paraId="41B0FA50" w14:textId="77777777" w:rsidR="008D453F" w:rsidRDefault="008D453F" w:rsidP="008D453F">
      <w:pPr>
        <w:pStyle w:val="1e"/>
      </w:pPr>
      <w:r>
        <w:rPr>
          <w:noProof/>
        </w:rPr>
        <w:lastRenderedPageBreak/>
        <w:drawing>
          <wp:inline distT="0" distB="0" distL="0" distR="0" wp14:anchorId="00BE3C8E" wp14:editId="1674AB60">
            <wp:extent cx="5040000" cy="3170620"/>
            <wp:effectExtent l="19050" t="19050" r="27305" b="10795"/>
            <wp:docPr id="3" name="图片 3" descr="https://support.huaweicloud.com/atctool-cann502alpha3infer/figure/zh-cn_image_000000116375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pport.huaweicloud.com/atctool-cann502alpha3infer/figure/zh-cn_image_00000011637505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70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7FA6CE" w14:textId="77777777" w:rsidR="008D453F" w:rsidRDefault="008D453F" w:rsidP="008D453F">
      <w:pPr>
        <w:pStyle w:val="9"/>
      </w:pPr>
      <w:r w:rsidRPr="00A60F0E">
        <w:rPr>
          <w:rFonts w:hint="eastAsia"/>
        </w:rPr>
        <w:t>ATC</w:t>
      </w:r>
      <w:r w:rsidRPr="00A60F0E">
        <w:rPr>
          <w:rFonts w:hint="eastAsia"/>
        </w:rPr>
        <w:t>工具功能架构</w:t>
      </w:r>
    </w:p>
    <w:p w14:paraId="5668204E" w14:textId="77777777" w:rsidR="008D453F" w:rsidRDefault="008D453F" w:rsidP="008D453F">
      <w:pPr>
        <w:pStyle w:val="1e"/>
      </w:pPr>
      <w:r>
        <w:rPr>
          <w:rFonts w:hint="eastAsia"/>
        </w:rPr>
        <w:t>ATC</w:t>
      </w:r>
      <w:r w:rsidRPr="001C687B">
        <w:rPr>
          <w:rFonts w:hint="eastAsia"/>
        </w:rPr>
        <w:t>工具运行流程</w:t>
      </w:r>
      <w:r>
        <w:rPr>
          <w:rFonts w:hint="eastAsia"/>
        </w:rPr>
        <w:t>：</w:t>
      </w:r>
    </w:p>
    <w:p w14:paraId="73AC3A6E" w14:textId="77777777" w:rsidR="008D453F" w:rsidRDefault="008D453F" w:rsidP="008D453F">
      <w:pPr>
        <w:pStyle w:val="1e"/>
      </w:pPr>
      <w:r>
        <w:rPr>
          <w:noProof/>
        </w:rPr>
        <w:drawing>
          <wp:inline distT="0" distB="0" distL="0" distR="0" wp14:anchorId="4E8BD463" wp14:editId="75D4DEA7">
            <wp:extent cx="5040000" cy="3393098"/>
            <wp:effectExtent l="19050" t="19050" r="27305" b="17145"/>
            <wp:docPr id="5" name="图片 5" descr="https://support.huaweicloud.com/atctool-cann502alpha3infer/figure/zh-cn_image_0000001117430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pport.huaweicloud.com/atctool-cann502alpha3infer/figure/zh-cn_image_00000011174307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93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A95F5" w14:textId="77777777" w:rsidR="008D453F" w:rsidRDefault="008D453F" w:rsidP="008D453F">
      <w:pPr>
        <w:pStyle w:val="9"/>
      </w:pPr>
      <w:r>
        <w:rPr>
          <w:rFonts w:hint="eastAsia"/>
        </w:rPr>
        <w:t>ATC</w:t>
      </w:r>
      <w:r w:rsidRPr="001C687B">
        <w:rPr>
          <w:rFonts w:hint="eastAsia"/>
        </w:rPr>
        <w:t>工具运行流程</w:t>
      </w:r>
    </w:p>
    <w:p w14:paraId="1567A58F" w14:textId="77777777" w:rsidR="008D453F" w:rsidRPr="0055428A" w:rsidRDefault="008D453F" w:rsidP="008D453F">
      <w:pPr>
        <w:pStyle w:val="1e"/>
      </w:pPr>
      <w:r w:rsidRPr="0055428A">
        <w:rPr>
          <w:rFonts w:hint="eastAsia"/>
        </w:rPr>
        <w:t>ATC</w:t>
      </w:r>
      <w:r>
        <w:rPr>
          <w:rFonts w:hint="eastAsia"/>
        </w:rPr>
        <w:t>工具总体约束：</w:t>
      </w:r>
    </w:p>
    <w:p w14:paraId="4447125A" w14:textId="77777777" w:rsidR="008D453F" w:rsidRDefault="008D453F" w:rsidP="008D453F">
      <w:pPr>
        <w:pStyle w:val="1e"/>
      </w:pPr>
      <w:r>
        <w:rPr>
          <w:rFonts w:hint="eastAsia"/>
        </w:rPr>
        <w:t>在进行模型转换前，请务必查看如下约束要求：</w:t>
      </w:r>
    </w:p>
    <w:p w14:paraId="7597D165" w14:textId="77777777" w:rsidR="008D453F" w:rsidRDefault="008D453F" w:rsidP="008D453F">
      <w:pPr>
        <w:pStyle w:val="4a"/>
      </w:pPr>
      <w:r>
        <w:rPr>
          <w:rFonts w:hint="eastAsia"/>
        </w:rPr>
        <w:t>如果要将</w:t>
      </w:r>
      <w:proofErr w:type="spellStart"/>
      <w:r>
        <w:rPr>
          <w:rFonts w:hint="eastAsia"/>
        </w:rPr>
        <w:t>FasterRCNN</w:t>
      </w:r>
      <w:proofErr w:type="spellEnd"/>
      <w:r>
        <w:rPr>
          <w:rFonts w:hint="eastAsia"/>
        </w:rPr>
        <w:t>等网络模型转成适配</w:t>
      </w:r>
      <w:r>
        <w:rPr>
          <w:rFonts w:ascii="宋体" w:eastAsia="宋体" w:hAnsi="宋体" w:cs="宋体" w:hint="eastAsia"/>
        </w:rPr>
        <w:t>昇</w:t>
      </w:r>
      <w:r>
        <w:rPr>
          <w:rFonts w:ascii="方正兰亭黑简体" w:hAnsi="方正兰亭黑简体" w:cs="方正兰亭黑简体" w:hint="eastAsia"/>
        </w:rPr>
        <w:t>腾</w:t>
      </w:r>
      <w:r>
        <w:rPr>
          <w:rFonts w:hint="eastAsia"/>
        </w:rPr>
        <w:t>AI</w:t>
      </w:r>
      <w:r>
        <w:rPr>
          <w:rFonts w:hint="eastAsia"/>
        </w:rPr>
        <w:t>处理器的离线模型，则务必参见</w:t>
      </w:r>
      <w:r>
        <w:fldChar w:fldCharType="begin"/>
      </w:r>
      <w:r>
        <w:instrText xml:space="preserve"> HYPERLINK "https://support.huaweicloud.com/atctool-cann502alpha3infer/atlasatc_16_0100.html" </w:instrText>
      </w:r>
      <w:r>
        <w:fldChar w:fldCharType="separate"/>
      </w:r>
      <w:r w:rsidRPr="004778D7">
        <w:rPr>
          <w:rStyle w:val="af"/>
          <w:rFonts w:hint="eastAsia"/>
        </w:rPr>
        <w:t>定制网络修改（</w:t>
      </w:r>
      <w:r w:rsidRPr="004778D7">
        <w:rPr>
          <w:rStyle w:val="af"/>
          <w:rFonts w:hint="eastAsia"/>
        </w:rPr>
        <w:t>Caffe</w:t>
      </w:r>
      <w:r w:rsidRPr="004778D7">
        <w:rPr>
          <w:rStyle w:val="af"/>
          <w:rFonts w:hint="eastAsia"/>
        </w:rPr>
        <w:t>）</w:t>
      </w:r>
      <w:r>
        <w:rPr>
          <w:rStyle w:val="af"/>
        </w:rPr>
        <w:fldChar w:fldCharType="end"/>
      </w:r>
      <w:r>
        <w:rPr>
          <w:rFonts w:hint="eastAsia"/>
        </w:rPr>
        <w:t>先修改</w:t>
      </w:r>
      <w:proofErr w:type="spellStart"/>
      <w:r>
        <w:rPr>
          <w:rFonts w:hint="eastAsia"/>
        </w:rPr>
        <w:t>prototxt</w:t>
      </w:r>
      <w:proofErr w:type="spellEnd"/>
      <w:r>
        <w:rPr>
          <w:rFonts w:hint="eastAsia"/>
        </w:rPr>
        <w:t>模型文件。</w:t>
      </w:r>
    </w:p>
    <w:p w14:paraId="5C491390" w14:textId="77777777" w:rsidR="008D453F" w:rsidRDefault="008D453F" w:rsidP="008D453F">
      <w:pPr>
        <w:pStyle w:val="4a"/>
      </w:pPr>
      <w:r>
        <w:rPr>
          <w:rFonts w:hint="eastAsia"/>
        </w:rPr>
        <w:lastRenderedPageBreak/>
        <w:t>支持原始框架类型为</w:t>
      </w:r>
      <w:r>
        <w:rPr>
          <w:rFonts w:hint="eastAsia"/>
        </w:rPr>
        <w:t>Caffe</w:t>
      </w:r>
      <w:r>
        <w:rPr>
          <w:rFonts w:hint="eastAsia"/>
        </w:rPr>
        <w:t>、</w:t>
      </w:r>
      <w:r>
        <w:rPr>
          <w:rFonts w:hint="eastAsia"/>
        </w:rPr>
        <w:t>TensorFlow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、</w:t>
      </w:r>
      <w:r>
        <w:rPr>
          <w:rFonts w:hint="eastAsia"/>
        </w:rPr>
        <w:t>ONNX</w:t>
      </w:r>
      <w:r>
        <w:rPr>
          <w:rFonts w:hint="eastAsia"/>
        </w:rPr>
        <w:t>的模型转换，当原始框架类型为</w:t>
      </w:r>
      <w:r>
        <w:rPr>
          <w:rFonts w:hint="eastAsia"/>
        </w:rPr>
        <w:t>Caffe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、</w:t>
      </w:r>
      <w:r>
        <w:rPr>
          <w:rFonts w:hint="eastAsia"/>
        </w:rPr>
        <w:t>ONNX</w:t>
      </w:r>
      <w:r>
        <w:rPr>
          <w:rFonts w:hint="eastAsia"/>
        </w:rPr>
        <w:t>时，输入数据类型为</w:t>
      </w:r>
      <w:r>
        <w:rPr>
          <w:rFonts w:hint="eastAsia"/>
        </w:rPr>
        <w:t>FP32</w:t>
      </w:r>
      <w:r>
        <w:rPr>
          <w:rFonts w:hint="eastAsia"/>
        </w:rPr>
        <w:t>、</w:t>
      </w:r>
      <w:r>
        <w:rPr>
          <w:rFonts w:hint="eastAsia"/>
        </w:rPr>
        <w:t>FP16</w:t>
      </w:r>
      <w:r>
        <w:rPr>
          <w:rFonts w:hint="eastAsia"/>
        </w:rPr>
        <w:t>（通过设置入参</w:t>
      </w:r>
      <w:r>
        <w:rPr>
          <w:rFonts w:hint="eastAsia"/>
        </w:rPr>
        <w:t>--input_fp16_nodes</w:t>
      </w:r>
      <w:r>
        <w:rPr>
          <w:rFonts w:hint="eastAsia"/>
        </w:rPr>
        <w:t>实现，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框架不支持该参数）、</w:t>
      </w:r>
      <w:r>
        <w:rPr>
          <w:rFonts w:hint="eastAsia"/>
        </w:rPr>
        <w:t>UINT8</w:t>
      </w:r>
      <w:r>
        <w:rPr>
          <w:rFonts w:hint="eastAsia"/>
        </w:rPr>
        <w:t>（通过配置数据预处理实现）；当原始框架类型为</w:t>
      </w:r>
      <w:r>
        <w:rPr>
          <w:rFonts w:hint="eastAsia"/>
        </w:rPr>
        <w:t>TensorFlow</w:t>
      </w:r>
      <w:r>
        <w:rPr>
          <w:rFonts w:hint="eastAsia"/>
        </w:rPr>
        <w:t>时，输入数据类型为</w:t>
      </w:r>
      <w:r>
        <w:rPr>
          <w:rFonts w:hint="eastAsia"/>
        </w:rPr>
        <w:t>FP16</w:t>
      </w:r>
      <w:r>
        <w:rPr>
          <w:rFonts w:hint="eastAsia"/>
        </w:rPr>
        <w:t>、</w:t>
      </w:r>
      <w:r>
        <w:rPr>
          <w:rFonts w:hint="eastAsia"/>
        </w:rPr>
        <w:t>FP32</w:t>
      </w:r>
      <w:r>
        <w:rPr>
          <w:rFonts w:hint="eastAsia"/>
        </w:rPr>
        <w:t>、</w:t>
      </w:r>
      <w:r>
        <w:rPr>
          <w:rFonts w:hint="eastAsia"/>
        </w:rPr>
        <w:t>UINT8</w:t>
      </w:r>
      <w:r>
        <w:rPr>
          <w:rFonts w:hint="eastAsia"/>
        </w:rPr>
        <w:t>、</w:t>
      </w:r>
      <w:r>
        <w:rPr>
          <w:rFonts w:hint="eastAsia"/>
        </w:rPr>
        <w:t>INT32</w:t>
      </w:r>
      <w:r>
        <w:rPr>
          <w:rFonts w:hint="eastAsia"/>
        </w:rPr>
        <w:t>、</w:t>
      </w:r>
      <w:r>
        <w:rPr>
          <w:rFonts w:hint="eastAsia"/>
        </w:rPr>
        <w:t>INT64</w:t>
      </w:r>
      <w:r>
        <w:rPr>
          <w:rFonts w:hint="eastAsia"/>
        </w:rPr>
        <w:t>、</w:t>
      </w:r>
      <w:r>
        <w:rPr>
          <w:rFonts w:hint="eastAsia"/>
        </w:rPr>
        <w:t>BOOL</w:t>
      </w:r>
      <w:r>
        <w:rPr>
          <w:rFonts w:hint="eastAsia"/>
        </w:rPr>
        <w:t>（原始框架类型为</w:t>
      </w:r>
      <w:r>
        <w:rPr>
          <w:rFonts w:hint="eastAsia"/>
        </w:rPr>
        <w:t>TensorFlow</w:t>
      </w:r>
      <w:r>
        <w:rPr>
          <w:rFonts w:hint="eastAsia"/>
        </w:rPr>
        <w:t>时，不支持输入输出数据类型为</w:t>
      </w:r>
      <w:r>
        <w:rPr>
          <w:rFonts w:hint="eastAsia"/>
        </w:rPr>
        <w:t>INT64</w:t>
      </w:r>
      <w:r>
        <w:rPr>
          <w:rFonts w:hint="eastAsia"/>
        </w:rPr>
        <w:t>，需要用户自行将</w:t>
      </w:r>
      <w:r>
        <w:rPr>
          <w:rFonts w:hint="eastAsia"/>
        </w:rPr>
        <w:t>INT64</w:t>
      </w:r>
      <w:r>
        <w:rPr>
          <w:rFonts w:hint="eastAsia"/>
        </w:rPr>
        <w:t>的数据类型修改为</w:t>
      </w:r>
      <w:r>
        <w:rPr>
          <w:rFonts w:hint="eastAsia"/>
        </w:rPr>
        <w:t>INT32</w:t>
      </w:r>
      <w:r>
        <w:rPr>
          <w:rFonts w:hint="eastAsia"/>
        </w:rPr>
        <w:t>类型）。</w:t>
      </w:r>
    </w:p>
    <w:p w14:paraId="7A806F86" w14:textId="77777777" w:rsidR="008D453F" w:rsidRDefault="008D453F" w:rsidP="008D453F">
      <w:pPr>
        <w:pStyle w:val="4a"/>
      </w:pPr>
      <w:r>
        <w:rPr>
          <w:rFonts w:hint="eastAsia"/>
        </w:rPr>
        <w:t>当原始框架类型为</w:t>
      </w:r>
      <w:r>
        <w:rPr>
          <w:rFonts w:hint="eastAsia"/>
        </w:rPr>
        <w:t>Caffe</w:t>
      </w:r>
      <w:r>
        <w:rPr>
          <w:rFonts w:hint="eastAsia"/>
        </w:rPr>
        <w:t>时，模型文件（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prototxt</w:t>
      </w:r>
      <w:proofErr w:type="spellEnd"/>
      <w:r>
        <w:rPr>
          <w:rFonts w:hint="eastAsia"/>
        </w:rPr>
        <w:t>）和权重文件（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caffemodel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op name</w:t>
      </w:r>
      <w:r>
        <w:rPr>
          <w:rFonts w:hint="eastAsia"/>
        </w:rPr>
        <w:t>、</w:t>
      </w:r>
      <w:r>
        <w:rPr>
          <w:rFonts w:hint="eastAsia"/>
        </w:rPr>
        <w:t>op type</w:t>
      </w:r>
      <w:r>
        <w:rPr>
          <w:rFonts w:hint="eastAsia"/>
        </w:rPr>
        <w:t>必须保持名称一致（包括大小写）。</w:t>
      </w:r>
    </w:p>
    <w:p w14:paraId="2C435D52" w14:textId="77777777" w:rsidR="008D453F" w:rsidRDefault="008D453F" w:rsidP="008D453F">
      <w:pPr>
        <w:pStyle w:val="4a"/>
      </w:pPr>
      <w:r>
        <w:rPr>
          <w:rFonts w:hint="eastAsia"/>
        </w:rPr>
        <w:t>当原始框架类型为</w:t>
      </w:r>
      <w:r>
        <w:rPr>
          <w:rFonts w:hint="eastAsia"/>
        </w:rPr>
        <w:t>TensorFlow</w:t>
      </w:r>
      <w:r>
        <w:rPr>
          <w:rFonts w:hint="eastAsia"/>
        </w:rPr>
        <w:t>时，只支持</w:t>
      </w:r>
      <w:proofErr w:type="spellStart"/>
      <w:r>
        <w:rPr>
          <w:rFonts w:hint="eastAsia"/>
        </w:rPr>
        <w:t>FrozenGraphDef</w:t>
      </w:r>
      <w:proofErr w:type="spellEnd"/>
      <w:r>
        <w:rPr>
          <w:rFonts w:hint="eastAsia"/>
        </w:rPr>
        <w:t>格式。</w:t>
      </w:r>
    </w:p>
    <w:p w14:paraId="2F5FCD29" w14:textId="77777777" w:rsidR="008D453F" w:rsidRDefault="008D453F" w:rsidP="008D453F">
      <w:pPr>
        <w:pStyle w:val="4a"/>
      </w:pPr>
      <w:r>
        <w:rPr>
          <w:rFonts w:hint="eastAsia"/>
        </w:rPr>
        <w:t>不支持动态</w:t>
      </w:r>
      <w:r>
        <w:rPr>
          <w:rFonts w:hint="eastAsia"/>
        </w:rPr>
        <w:t>shape</w:t>
      </w:r>
      <w:r>
        <w:rPr>
          <w:rFonts w:hint="eastAsia"/>
        </w:rPr>
        <w:t>的输入，例如：</w:t>
      </w:r>
      <w:r>
        <w:rPr>
          <w:rFonts w:hint="eastAsia"/>
        </w:rPr>
        <w:t>NHWC</w:t>
      </w:r>
      <w:r>
        <w:rPr>
          <w:rFonts w:hint="eastAsia"/>
        </w:rPr>
        <w:t>输入为</w:t>
      </w:r>
      <w:r>
        <w:rPr>
          <w:rFonts w:hint="eastAsia"/>
        </w:rPr>
        <w:t>[?,?,?,3]</w:t>
      </w:r>
      <w:r>
        <w:rPr>
          <w:rFonts w:hint="eastAsia"/>
        </w:rPr>
        <w:t>多个维度可任意指定数值。模型转换时需指定固定数值。</w:t>
      </w:r>
    </w:p>
    <w:p w14:paraId="094E647B" w14:textId="77777777" w:rsidR="008D453F" w:rsidRDefault="008D453F" w:rsidP="008D453F">
      <w:pPr>
        <w:pStyle w:val="4a"/>
      </w:pPr>
      <w:r>
        <w:rPr>
          <w:rFonts w:hint="eastAsia"/>
        </w:rPr>
        <w:t>对于</w:t>
      </w:r>
      <w:r>
        <w:rPr>
          <w:rFonts w:hint="eastAsia"/>
        </w:rPr>
        <w:t>Caffe</w:t>
      </w:r>
      <w:r>
        <w:rPr>
          <w:rFonts w:hint="eastAsia"/>
        </w:rPr>
        <w:t>框架网络模型：输入数据最大支持四维，</w:t>
      </w:r>
      <w:proofErr w:type="gramStart"/>
      <w:r>
        <w:rPr>
          <w:rFonts w:hint="eastAsia"/>
        </w:rPr>
        <w:t>转维算子</w:t>
      </w:r>
      <w:proofErr w:type="gramEnd"/>
      <w:r>
        <w:rPr>
          <w:rFonts w:hint="eastAsia"/>
        </w:rPr>
        <w:t>（</w:t>
      </w:r>
      <w:r>
        <w:rPr>
          <w:rFonts w:hint="eastAsia"/>
        </w:rPr>
        <w:t>reshape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expanddim</w:t>
      </w:r>
      <w:proofErr w:type="spellEnd"/>
      <w:r>
        <w:rPr>
          <w:rFonts w:hint="eastAsia"/>
        </w:rPr>
        <w:t>等）不能输出五维。</w:t>
      </w:r>
    </w:p>
    <w:p w14:paraId="1F717A35" w14:textId="77777777" w:rsidR="008D453F" w:rsidRDefault="008D453F" w:rsidP="008D453F">
      <w:pPr>
        <w:pStyle w:val="4a"/>
      </w:pPr>
      <w:r>
        <w:rPr>
          <w:rFonts w:hint="eastAsia"/>
        </w:rPr>
        <w:t>模型中的所有层算子除</w:t>
      </w:r>
      <w:r>
        <w:rPr>
          <w:rFonts w:hint="eastAsia"/>
        </w:rPr>
        <w:t>const</w:t>
      </w:r>
      <w:r>
        <w:rPr>
          <w:rFonts w:hint="eastAsia"/>
        </w:rPr>
        <w:t>算子外，输入和输出需要满足</w:t>
      </w:r>
      <w:r>
        <w:rPr>
          <w:rFonts w:hint="eastAsia"/>
        </w:rPr>
        <w:t>dim!=0</w:t>
      </w:r>
      <w:r>
        <w:rPr>
          <w:rFonts w:hint="eastAsia"/>
        </w:rPr>
        <w:t>。</w:t>
      </w:r>
    </w:p>
    <w:p w14:paraId="0297EE2A" w14:textId="51EB2B56" w:rsidR="008D453F" w:rsidRDefault="008D453F" w:rsidP="00FA3BCA">
      <w:pPr>
        <w:pStyle w:val="4a"/>
      </w:pPr>
      <w:r>
        <w:rPr>
          <w:rFonts w:hint="eastAsia"/>
        </w:rPr>
        <w:t>只支持算子规格参考中的算子，并需满足算子限制条件。</w:t>
      </w:r>
    </w:p>
    <w:p w14:paraId="19987D5A" w14:textId="77777777" w:rsidR="008D453F" w:rsidRDefault="008D453F" w:rsidP="008D453F">
      <w:pPr>
        <w:pStyle w:val="1e"/>
      </w:pPr>
      <w:r w:rsidRPr="008002AA">
        <w:rPr>
          <w:rFonts w:hint="eastAsia"/>
        </w:rPr>
        <w:t>ATC</w:t>
      </w:r>
      <w:r w:rsidRPr="008002AA">
        <w:rPr>
          <w:rFonts w:hint="eastAsia"/>
        </w:rPr>
        <w:t>参数概览</w:t>
      </w:r>
      <w:r>
        <w:rPr>
          <w:rFonts w:hint="eastAsia"/>
        </w:rPr>
        <w:t>：</w:t>
      </w:r>
    </w:p>
    <w:p w14:paraId="0A0DB31A" w14:textId="77777777" w:rsidR="008D453F" w:rsidRDefault="008D453F" w:rsidP="008D453F">
      <w:pPr>
        <w:pStyle w:val="1e"/>
      </w:pPr>
      <w:r w:rsidRPr="00904443">
        <w:rPr>
          <w:rFonts w:hint="eastAsia"/>
        </w:rPr>
        <w:t>须知：</w:t>
      </w:r>
    </w:p>
    <w:p w14:paraId="4A9CA8EA" w14:textId="77777777" w:rsidR="008D453F" w:rsidRPr="006B4BE0" w:rsidRDefault="008D453F" w:rsidP="008D453F">
      <w:pPr>
        <w:pStyle w:val="4a"/>
      </w:pPr>
      <w:r w:rsidRPr="006B4BE0">
        <w:rPr>
          <w:rFonts w:hint="eastAsia"/>
        </w:rPr>
        <w:t>如果通过</w:t>
      </w:r>
      <w:proofErr w:type="spellStart"/>
      <w:r w:rsidRPr="006B4BE0">
        <w:rPr>
          <w:rFonts w:hint="eastAsia"/>
        </w:rPr>
        <w:t>atc</w:t>
      </w:r>
      <w:proofErr w:type="spellEnd"/>
      <w:r w:rsidRPr="006B4BE0">
        <w:rPr>
          <w:rFonts w:hint="eastAsia"/>
        </w:rPr>
        <w:t xml:space="preserve"> --help</w:t>
      </w:r>
      <w:r w:rsidRPr="006B4BE0">
        <w:rPr>
          <w:rFonts w:hint="eastAsia"/>
        </w:rPr>
        <w:t>命令查询出的参数未解释在表</w:t>
      </w:r>
      <w:r w:rsidRPr="006B4BE0">
        <w:rPr>
          <w:rFonts w:hint="eastAsia"/>
        </w:rPr>
        <w:t>1</w:t>
      </w:r>
      <w:r w:rsidRPr="006B4BE0">
        <w:rPr>
          <w:rFonts w:hint="eastAsia"/>
        </w:rPr>
        <w:t>，则说明该参数预留或适用于其他芯片版本，用户无需关注。</w:t>
      </w:r>
    </w:p>
    <w:p w14:paraId="7708E2E2" w14:textId="77777777" w:rsidR="008D453F" w:rsidRDefault="008D453F" w:rsidP="008D453F">
      <w:pPr>
        <w:pStyle w:val="4a"/>
      </w:pPr>
      <w:r w:rsidRPr="006B4BE0">
        <w:rPr>
          <w:rFonts w:hint="eastAsia"/>
        </w:rPr>
        <w:t>使用</w:t>
      </w:r>
      <w:proofErr w:type="spellStart"/>
      <w:r w:rsidRPr="006B4BE0">
        <w:rPr>
          <w:rFonts w:hint="eastAsia"/>
        </w:rPr>
        <w:t>atc</w:t>
      </w:r>
      <w:proofErr w:type="spellEnd"/>
      <w:r w:rsidRPr="006B4BE0">
        <w:rPr>
          <w:rFonts w:hint="eastAsia"/>
        </w:rPr>
        <w:t>命令进行模型</w:t>
      </w:r>
      <w:proofErr w:type="gramStart"/>
      <w:r w:rsidRPr="006B4BE0">
        <w:rPr>
          <w:rFonts w:hint="eastAsia"/>
        </w:rPr>
        <w:t>转换转换</w:t>
      </w:r>
      <w:proofErr w:type="gramEnd"/>
      <w:r w:rsidRPr="006B4BE0">
        <w:rPr>
          <w:rFonts w:hint="eastAsia"/>
        </w:rPr>
        <w:t>时，命令有两种方式，用户根据实际情况进行选择：</w:t>
      </w:r>
    </w:p>
    <w:p w14:paraId="2AF4FC0D" w14:textId="77777777" w:rsidR="008D453F" w:rsidRPr="006B4BE0" w:rsidRDefault="008D453F" w:rsidP="008D453F">
      <w:pPr>
        <w:pStyle w:val="4a"/>
        <w:numPr>
          <w:ilvl w:val="1"/>
          <w:numId w:val="38"/>
        </w:numPr>
      </w:pPr>
      <w:proofErr w:type="spellStart"/>
      <w:r w:rsidRPr="006B4BE0">
        <w:rPr>
          <w:rFonts w:hint="eastAsia"/>
        </w:rPr>
        <w:t>atc</w:t>
      </w:r>
      <w:proofErr w:type="spellEnd"/>
      <w:r w:rsidRPr="006B4BE0">
        <w:rPr>
          <w:rFonts w:hint="eastAsia"/>
        </w:rPr>
        <w:t xml:space="preserve"> param1=value1 param2=value2 ...</w:t>
      </w:r>
      <w:r w:rsidRPr="006B4BE0">
        <w:rPr>
          <w:rFonts w:hint="eastAsia"/>
        </w:rPr>
        <w:t>（</w:t>
      </w:r>
      <w:r w:rsidRPr="006B4BE0">
        <w:rPr>
          <w:rFonts w:hint="eastAsia"/>
        </w:rPr>
        <w:t>value</w:t>
      </w:r>
      <w:r w:rsidRPr="006B4BE0">
        <w:rPr>
          <w:rFonts w:hint="eastAsia"/>
        </w:rPr>
        <w:t>值前面不能有空格，否则会导致截断，</w:t>
      </w:r>
      <w:r w:rsidRPr="006B4BE0">
        <w:rPr>
          <w:rFonts w:hint="eastAsia"/>
        </w:rPr>
        <w:t>param</w:t>
      </w:r>
      <w:r w:rsidRPr="006B4BE0">
        <w:rPr>
          <w:rFonts w:hint="eastAsia"/>
        </w:rPr>
        <w:t>取的</w:t>
      </w:r>
      <w:r w:rsidRPr="006B4BE0">
        <w:rPr>
          <w:rFonts w:hint="eastAsia"/>
        </w:rPr>
        <w:t>value</w:t>
      </w:r>
      <w:r w:rsidRPr="006B4BE0">
        <w:rPr>
          <w:rFonts w:hint="eastAsia"/>
        </w:rPr>
        <w:t>值为空）</w:t>
      </w:r>
    </w:p>
    <w:p w14:paraId="1376539F" w14:textId="77777777" w:rsidR="008D453F" w:rsidRPr="006B4BE0" w:rsidRDefault="008D453F" w:rsidP="008D453F">
      <w:pPr>
        <w:pStyle w:val="4a"/>
        <w:numPr>
          <w:ilvl w:val="1"/>
          <w:numId w:val="38"/>
        </w:numPr>
      </w:pPr>
      <w:proofErr w:type="spellStart"/>
      <w:r w:rsidRPr="006B4BE0">
        <w:rPr>
          <w:rFonts w:hint="eastAsia"/>
        </w:rPr>
        <w:t>atc</w:t>
      </w:r>
      <w:proofErr w:type="spellEnd"/>
      <w:r w:rsidRPr="006B4BE0">
        <w:rPr>
          <w:rFonts w:hint="eastAsia"/>
        </w:rPr>
        <w:t xml:space="preserve"> param1 value1 param2 value2 ...</w:t>
      </w:r>
    </w:p>
    <w:p w14:paraId="3D72A685" w14:textId="77777777" w:rsidR="008D453F" w:rsidRDefault="008D453F" w:rsidP="008D453F">
      <w:pPr>
        <w:pStyle w:val="4a"/>
      </w:pPr>
      <w:r w:rsidRPr="006B4BE0">
        <w:rPr>
          <w:rFonts w:hint="eastAsia"/>
        </w:rPr>
        <w:t>参数是否必选以</w:t>
      </w:r>
      <w:r w:rsidRPr="006B4BE0">
        <w:rPr>
          <w:rFonts w:hint="eastAsia"/>
        </w:rPr>
        <w:t>--mode</w:t>
      </w:r>
      <w:r w:rsidRPr="006B4BE0">
        <w:rPr>
          <w:rFonts w:hint="eastAsia"/>
        </w:rPr>
        <w:t>为</w:t>
      </w:r>
      <w:r w:rsidRPr="006B4BE0">
        <w:rPr>
          <w:rFonts w:hint="eastAsia"/>
        </w:rPr>
        <w:t>0</w:t>
      </w:r>
      <w:r w:rsidRPr="006B4BE0">
        <w:rPr>
          <w:rFonts w:hint="eastAsia"/>
        </w:rPr>
        <w:t>和</w:t>
      </w:r>
      <w:r w:rsidRPr="006B4BE0">
        <w:rPr>
          <w:rFonts w:hint="eastAsia"/>
        </w:rPr>
        <w:t>3</w:t>
      </w:r>
      <w:r w:rsidRPr="006B4BE0">
        <w:rPr>
          <w:rFonts w:hint="eastAsia"/>
        </w:rPr>
        <w:t>为准。</w:t>
      </w:r>
    </w:p>
    <w:p w14:paraId="726B1926" w14:textId="77777777" w:rsidR="008D453F" w:rsidRDefault="008D453F" w:rsidP="008D453F">
      <w:pPr>
        <w:pStyle w:val="50"/>
        <w:rPr>
          <w:rFonts w:ascii="Times New Roman" w:eastAsia="宋体" w:hAnsi="Times New Roman" w:cs="Times New Roman"/>
          <w:sz w:val="20"/>
          <w:szCs w:val="20"/>
        </w:rPr>
      </w:pPr>
      <w:r w:rsidRPr="006927B1">
        <w:rPr>
          <w:rFonts w:cs="Arial" w:hint="eastAsia"/>
          <w:szCs w:val="32"/>
        </w:rPr>
        <w:t>ATC</w:t>
      </w:r>
      <w:r w:rsidRPr="006927B1">
        <w:rPr>
          <w:rFonts w:cs="Arial" w:hint="eastAsia"/>
          <w:szCs w:val="32"/>
        </w:rPr>
        <w:t>参数</w:t>
      </w:r>
      <w:r>
        <w:rPr>
          <w:rFonts w:cs="Arial"/>
          <w:szCs w:val="32"/>
        </w:rPr>
        <w:fldChar w:fldCharType="begin"/>
      </w:r>
      <w:r>
        <w:instrText xml:space="preserve"> LINK Excel.Sheet.12 "</w:instrText>
      </w:r>
      <w:r>
        <w:instrText>工作簿</w:instrText>
      </w:r>
      <w:r>
        <w:instrText xml:space="preserve">1" "Sheet1!R1C1:R22C4" \a \f 4 \h  \* MERGEFORMAT </w:instrText>
      </w:r>
      <w:r>
        <w:rPr>
          <w:rFonts w:cs="Arial"/>
          <w:szCs w:val="32"/>
        </w:rPr>
        <w:fldChar w:fldCharType="separate"/>
      </w:r>
    </w:p>
    <w:tbl>
      <w:tblPr>
        <w:tblW w:w="4487" w:type="pct"/>
        <w:tblInd w:w="9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Description w:val=""/>
      </w:tblPr>
      <w:tblGrid>
        <w:gridCol w:w="2273"/>
        <w:gridCol w:w="3611"/>
        <w:gridCol w:w="910"/>
        <w:gridCol w:w="1828"/>
      </w:tblGrid>
      <w:tr w:rsidR="008D453F" w:rsidRPr="004C0CEE" w14:paraId="7C87ECB2" w14:textId="77777777" w:rsidTr="000352C2">
        <w:trPr>
          <w:trHeight w:val="396"/>
        </w:trPr>
        <w:tc>
          <w:tcPr>
            <w:tcW w:w="1318" w:type="pct"/>
            <w:shd w:val="clear" w:color="auto" w:fill="D9D9D9" w:themeFill="background1" w:themeFillShade="D9"/>
            <w:vAlign w:val="center"/>
            <w:hideMark/>
          </w:tcPr>
          <w:p w14:paraId="11B0C909" w14:textId="77777777" w:rsidR="008D453F" w:rsidRPr="005019A3" w:rsidRDefault="008D453F" w:rsidP="000352C2">
            <w:pPr>
              <w:pStyle w:val="59"/>
            </w:pPr>
            <w:r w:rsidRPr="005019A3">
              <w:rPr>
                <w:rFonts w:hint="eastAsia"/>
              </w:rPr>
              <w:t>ATC</w:t>
            </w:r>
            <w:r w:rsidRPr="005019A3">
              <w:rPr>
                <w:rFonts w:hint="eastAsia"/>
              </w:rPr>
              <w:t>参数名称</w:t>
            </w:r>
          </w:p>
        </w:tc>
        <w:tc>
          <w:tcPr>
            <w:tcW w:w="2094" w:type="pct"/>
            <w:shd w:val="clear" w:color="auto" w:fill="D9D9D9" w:themeFill="background1" w:themeFillShade="D9"/>
            <w:vAlign w:val="center"/>
            <w:hideMark/>
          </w:tcPr>
          <w:p w14:paraId="461D060E" w14:textId="77777777" w:rsidR="008D453F" w:rsidRPr="005019A3" w:rsidRDefault="008D453F" w:rsidP="000352C2">
            <w:pPr>
              <w:pStyle w:val="59"/>
            </w:pPr>
            <w:r w:rsidRPr="005019A3">
              <w:rPr>
                <w:rFonts w:hint="eastAsia"/>
              </w:rPr>
              <w:t>参数简述（具体说明见参数描述章节）</w:t>
            </w:r>
          </w:p>
        </w:tc>
        <w:tc>
          <w:tcPr>
            <w:tcW w:w="528" w:type="pct"/>
            <w:shd w:val="clear" w:color="auto" w:fill="D9D9D9" w:themeFill="background1" w:themeFillShade="D9"/>
            <w:vAlign w:val="center"/>
            <w:hideMark/>
          </w:tcPr>
          <w:p w14:paraId="627E323B" w14:textId="77777777" w:rsidR="008D453F" w:rsidRPr="005019A3" w:rsidRDefault="008D453F" w:rsidP="000352C2">
            <w:pPr>
              <w:pStyle w:val="59"/>
            </w:pPr>
            <w:r w:rsidRPr="005019A3">
              <w:rPr>
                <w:rFonts w:hint="eastAsia"/>
              </w:rPr>
              <w:t>是否必选</w:t>
            </w:r>
          </w:p>
        </w:tc>
        <w:tc>
          <w:tcPr>
            <w:tcW w:w="1060" w:type="pct"/>
            <w:shd w:val="clear" w:color="auto" w:fill="D9D9D9" w:themeFill="background1" w:themeFillShade="D9"/>
            <w:vAlign w:val="center"/>
            <w:hideMark/>
          </w:tcPr>
          <w:p w14:paraId="1E59F7E6" w14:textId="77777777" w:rsidR="008D453F" w:rsidRPr="005019A3" w:rsidRDefault="008D453F" w:rsidP="000352C2">
            <w:pPr>
              <w:pStyle w:val="59"/>
            </w:pPr>
            <w:r w:rsidRPr="005019A3">
              <w:rPr>
                <w:rFonts w:hint="eastAsia"/>
              </w:rPr>
              <w:t>默认值</w:t>
            </w:r>
          </w:p>
        </w:tc>
      </w:tr>
      <w:tr w:rsidR="008D453F" w:rsidRPr="004C0CEE" w14:paraId="04635D4A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05906712" w14:textId="77777777" w:rsidR="008D453F" w:rsidRPr="008C129F" w:rsidRDefault="003E0622" w:rsidP="000352C2">
            <w:pPr>
              <w:pStyle w:val="59"/>
            </w:pPr>
            <w:hyperlink r:id="rId19" w:history="1">
              <w:r w:rsidR="008D453F" w:rsidRPr="008C129F">
                <w:rPr>
                  <w:rFonts w:hint="eastAsia"/>
                </w:rPr>
                <w:t>--help</w:t>
              </w:r>
              <w:r w:rsidR="008D453F" w:rsidRPr="008C129F">
                <w:rPr>
                  <w:rFonts w:hint="eastAsia"/>
                </w:rPr>
                <w:t>或</w:t>
              </w:r>
              <w:r w:rsidR="008D453F" w:rsidRPr="008C129F">
                <w:rPr>
                  <w:rFonts w:hint="eastAsia"/>
                </w:rPr>
                <w:t>--h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0FCEE18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显示帮助信息。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EADBBAD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A059CF6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523DE73E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72FEA424" w14:textId="77777777" w:rsidR="008D453F" w:rsidRPr="008C129F" w:rsidRDefault="003E0622" w:rsidP="000352C2">
            <w:pPr>
              <w:pStyle w:val="59"/>
            </w:pPr>
            <w:hyperlink r:id="rId20" w:history="1">
              <w:r w:rsidR="008D453F" w:rsidRPr="008C129F">
                <w:rPr>
                  <w:rFonts w:hint="eastAsia"/>
                </w:rPr>
                <w:t>--mode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2DEBE52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运行模式。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4DC1D3C4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1FE5E98F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0</w:t>
            </w:r>
          </w:p>
        </w:tc>
      </w:tr>
      <w:tr w:rsidR="008D453F" w:rsidRPr="004C0CEE" w14:paraId="48512CF0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2BDD1CA0" w14:textId="77777777" w:rsidR="008D453F" w:rsidRPr="008C129F" w:rsidRDefault="003E0622" w:rsidP="000352C2">
            <w:pPr>
              <w:pStyle w:val="59"/>
            </w:pPr>
            <w:hyperlink r:id="rId21" w:history="1">
              <w:r w:rsidR="008D453F" w:rsidRPr="008C129F">
                <w:rPr>
                  <w:rFonts w:hint="eastAsia"/>
                </w:rPr>
                <w:t>--model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5C9FFD9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原始模型文件路径与文件名。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0CF7C8B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是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2E9A44F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20898C42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6D35C80B" w14:textId="77777777" w:rsidR="008D453F" w:rsidRPr="008C129F" w:rsidRDefault="003E0622" w:rsidP="000352C2">
            <w:pPr>
              <w:pStyle w:val="59"/>
            </w:pPr>
            <w:hyperlink r:id="rId22" w:history="1">
              <w:r w:rsidR="008D453F" w:rsidRPr="008C129F">
                <w:rPr>
                  <w:rFonts w:hint="eastAsia"/>
                </w:rPr>
                <w:t>--weight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43482FD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权重文件路径与文件名。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4360A0B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6D02D3F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2F029F98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57D6935F" w14:textId="77777777" w:rsidR="008D453F" w:rsidRPr="008C129F" w:rsidRDefault="003E0622" w:rsidP="000352C2">
            <w:pPr>
              <w:pStyle w:val="59"/>
            </w:pPr>
            <w:hyperlink r:id="rId23" w:history="1">
              <w:r w:rsidR="008D453F" w:rsidRPr="008C129F">
                <w:rPr>
                  <w:rFonts w:hint="eastAsia"/>
                </w:rPr>
                <w:t>--om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5DE083B8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需要转换为</w:t>
            </w:r>
            <w:r w:rsidRPr="005B47D7">
              <w:rPr>
                <w:rFonts w:hint="eastAsia"/>
              </w:rPr>
              <w:t>json</w:t>
            </w:r>
            <w:r w:rsidRPr="005B47D7">
              <w:rPr>
                <w:rFonts w:hint="eastAsia"/>
              </w:rPr>
              <w:t>格式的离线模型或原始模型文件的路径和文件名。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92A0C6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2D29933F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731FD6EA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12B15D8B" w14:textId="77777777" w:rsidR="008D453F" w:rsidRPr="008C129F" w:rsidRDefault="003E0622" w:rsidP="000352C2">
            <w:pPr>
              <w:pStyle w:val="59"/>
            </w:pPr>
            <w:hyperlink r:id="rId24" w:history="1">
              <w:r w:rsidR="008D453F" w:rsidRPr="008C129F">
                <w:rPr>
                  <w:rFonts w:hint="eastAsia"/>
                </w:rPr>
                <w:t>--framework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395E506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原始框架类型。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723E3329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是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573DA64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69BDDD8B" w14:textId="77777777" w:rsidTr="000352C2">
        <w:trPr>
          <w:trHeight w:val="408"/>
        </w:trPr>
        <w:tc>
          <w:tcPr>
            <w:tcW w:w="1318" w:type="pct"/>
            <w:vMerge w:val="restart"/>
            <w:shd w:val="clear" w:color="auto" w:fill="auto"/>
            <w:vAlign w:val="center"/>
            <w:hideMark/>
          </w:tcPr>
          <w:p w14:paraId="2784BDE7" w14:textId="77777777" w:rsidR="008D453F" w:rsidRPr="008C129F" w:rsidRDefault="003E0622" w:rsidP="000352C2">
            <w:pPr>
              <w:pStyle w:val="59"/>
            </w:pPr>
            <w:hyperlink r:id="rId25" w:history="1">
              <w:r w:rsidR="008D453F" w:rsidRPr="008C129F">
                <w:rPr>
                  <w:rFonts w:hint="eastAsia"/>
                </w:rPr>
                <w:t>--input_format</w:t>
              </w:r>
            </w:hyperlink>
          </w:p>
        </w:tc>
        <w:tc>
          <w:tcPr>
            <w:tcW w:w="2094" w:type="pct"/>
            <w:vMerge w:val="restart"/>
            <w:shd w:val="clear" w:color="auto" w:fill="auto"/>
            <w:vAlign w:val="center"/>
            <w:hideMark/>
          </w:tcPr>
          <w:p w14:paraId="2A761A2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输入数据格式。</w:t>
            </w:r>
          </w:p>
        </w:tc>
        <w:tc>
          <w:tcPr>
            <w:tcW w:w="528" w:type="pct"/>
            <w:vMerge w:val="restart"/>
            <w:shd w:val="clear" w:color="auto" w:fill="auto"/>
            <w:vAlign w:val="center"/>
            <w:hideMark/>
          </w:tcPr>
          <w:p w14:paraId="0FD68F88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54D18D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Caffe</w:t>
            </w:r>
            <w:r w:rsidRPr="005B47D7">
              <w:rPr>
                <w:rFonts w:hint="eastAsia"/>
              </w:rPr>
              <w:t>默认为</w:t>
            </w:r>
            <w:r w:rsidRPr="005B47D7">
              <w:rPr>
                <w:rFonts w:hint="eastAsia"/>
              </w:rPr>
              <w:t>NCHW</w:t>
            </w:r>
            <w:r w:rsidRPr="005B47D7">
              <w:rPr>
                <w:rFonts w:hint="eastAsia"/>
              </w:rPr>
              <w:t>；</w:t>
            </w:r>
          </w:p>
        </w:tc>
      </w:tr>
      <w:tr w:rsidR="008D453F" w:rsidRPr="005B47D7" w14:paraId="4F7C1039" w14:textId="77777777" w:rsidTr="000352C2">
        <w:trPr>
          <w:trHeight w:val="408"/>
        </w:trPr>
        <w:tc>
          <w:tcPr>
            <w:tcW w:w="1318" w:type="pct"/>
            <w:vMerge/>
            <w:shd w:val="clear" w:color="auto" w:fill="auto"/>
            <w:vAlign w:val="center"/>
            <w:hideMark/>
          </w:tcPr>
          <w:p w14:paraId="33E9129C" w14:textId="77777777" w:rsidR="008D453F" w:rsidRPr="008C129F" w:rsidRDefault="008D453F" w:rsidP="000352C2">
            <w:pPr>
              <w:pStyle w:val="59"/>
            </w:pPr>
          </w:p>
        </w:tc>
        <w:tc>
          <w:tcPr>
            <w:tcW w:w="2094" w:type="pct"/>
            <w:vMerge/>
            <w:shd w:val="clear" w:color="auto" w:fill="auto"/>
            <w:vAlign w:val="center"/>
            <w:hideMark/>
          </w:tcPr>
          <w:p w14:paraId="0F7BC0D8" w14:textId="77777777" w:rsidR="008D453F" w:rsidRPr="005B47D7" w:rsidRDefault="008D453F" w:rsidP="000352C2">
            <w:pPr>
              <w:pStyle w:val="59"/>
            </w:pPr>
          </w:p>
        </w:tc>
        <w:tc>
          <w:tcPr>
            <w:tcW w:w="528" w:type="pct"/>
            <w:vMerge/>
            <w:shd w:val="clear" w:color="auto" w:fill="auto"/>
            <w:vAlign w:val="center"/>
            <w:hideMark/>
          </w:tcPr>
          <w:p w14:paraId="19A1CD9A" w14:textId="77777777" w:rsidR="008D453F" w:rsidRPr="005B47D7" w:rsidRDefault="008D453F" w:rsidP="000352C2">
            <w:pPr>
              <w:pStyle w:val="59"/>
            </w:pP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6F594A16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TensorFlow</w:t>
            </w:r>
            <w:r w:rsidRPr="005B47D7">
              <w:rPr>
                <w:rFonts w:hint="eastAsia"/>
              </w:rPr>
              <w:t>默认为</w:t>
            </w:r>
            <w:r w:rsidRPr="005B47D7">
              <w:rPr>
                <w:rFonts w:hint="eastAsia"/>
              </w:rPr>
              <w:t>NHWC</w:t>
            </w:r>
          </w:p>
        </w:tc>
      </w:tr>
      <w:tr w:rsidR="008D453F" w:rsidRPr="004C0CEE" w14:paraId="2413BE17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658739A4" w14:textId="77777777" w:rsidR="008D453F" w:rsidRPr="008C129F" w:rsidRDefault="003E0622" w:rsidP="000352C2">
            <w:pPr>
              <w:pStyle w:val="59"/>
            </w:pPr>
            <w:hyperlink r:id="rId26" w:history="1">
              <w:r w:rsidR="008D453F" w:rsidRPr="008C129F">
                <w:rPr>
                  <w:rFonts w:hint="eastAsia"/>
                </w:rPr>
                <w:t>--input_shape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0FBB27BE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模型输入数据的</w:t>
            </w:r>
            <w:r w:rsidRPr="005B47D7">
              <w:rPr>
                <w:rFonts w:hint="eastAsia"/>
              </w:rPr>
              <w:t>shape</w:t>
            </w:r>
            <w:r w:rsidRPr="005B47D7">
              <w:rPr>
                <w:rFonts w:hint="eastAsia"/>
              </w:rPr>
              <w:t>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19F04B5D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287F02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65BC6D5C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24703041" w14:textId="77777777" w:rsidR="008D453F" w:rsidRPr="008C129F" w:rsidRDefault="003E0622" w:rsidP="000352C2">
            <w:pPr>
              <w:pStyle w:val="59"/>
            </w:pPr>
            <w:hyperlink r:id="rId27" w:history="1">
              <w:r w:rsidR="008D453F" w:rsidRPr="008C129F">
                <w:rPr>
                  <w:rFonts w:hint="eastAsia"/>
                </w:rPr>
                <w:t>--input_shape_range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7EF7F46B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指定模型输入数据的</w:t>
            </w:r>
            <w:r w:rsidRPr="005B47D7">
              <w:rPr>
                <w:rFonts w:hint="eastAsia"/>
              </w:rPr>
              <w:t>shape</w:t>
            </w:r>
            <w:r w:rsidRPr="005B47D7">
              <w:rPr>
                <w:rFonts w:hint="eastAsia"/>
              </w:rPr>
              <w:t>范围。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9689FA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0DC1FAB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057953BC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08BC60AE" w14:textId="77777777" w:rsidR="008D453F" w:rsidRPr="008C129F" w:rsidRDefault="003E0622" w:rsidP="000352C2">
            <w:pPr>
              <w:pStyle w:val="59"/>
            </w:pPr>
            <w:hyperlink r:id="rId28" w:history="1">
              <w:r w:rsidR="008D453F" w:rsidRPr="008C129F">
                <w:rPr>
                  <w:rFonts w:hint="eastAsia"/>
                </w:rPr>
                <w:t>--dynamic_batch_size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3DD5A929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设置动态</w:t>
            </w:r>
            <w:r w:rsidRPr="005B47D7">
              <w:rPr>
                <w:rFonts w:hint="eastAsia"/>
              </w:rPr>
              <w:t>batch</w:t>
            </w:r>
            <w:r w:rsidRPr="005B47D7">
              <w:rPr>
                <w:rFonts w:hint="eastAsia"/>
              </w:rPr>
              <w:t>档位参数，适用于执行推理时，每次处理图片数量不固定的场景。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48C75B57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23080375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7D36B870" w14:textId="77777777" w:rsidTr="000352C2">
        <w:trPr>
          <w:trHeight w:val="612"/>
        </w:trPr>
        <w:tc>
          <w:tcPr>
            <w:tcW w:w="1318" w:type="pct"/>
            <w:shd w:val="clear" w:color="auto" w:fill="auto"/>
            <w:vAlign w:val="center"/>
            <w:hideMark/>
          </w:tcPr>
          <w:p w14:paraId="1A8DF791" w14:textId="77777777" w:rsidR="008D453F" w:rsidRPr="008C129F" w:rsidRDefault="003E0622" w:rsidP="000352C2">
            <w:pPr>
              <w:pStyle w:val="59"/>
            </w:pPr>
            <w:hyperlink r:id="rId29" w:history="1">
              <w:r w:rsidR="008D453F" w:rsidRPr="008C129F">
                <w:rPr>
                  <w:rFonts w:hint="eastAsia"/>
                </w:rPr>
                <w:t>--dynamic_image_size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535F25DB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设置输入图片的动态分辨率参数。适用于执行推理时，每次处理图片宽和高不固定的场景。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43C1489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0FEC744F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02805F21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374E944D" w14:textId="77777777" w:rsidR="008D453F" w:rsidRPr="008C129F" w:rsidRDefault="003E0622" w:rsidP="000352C2">
            <w:pPr>
              <w:pStyle w:val="59"/>
            </w:pPr>
            <w:hyperlink r:id="rId30" w:history="1">
              <w:r w:rsidR="008D453F" w:rsidRPr="008C129F">
                <w:rPr>
                  <w:rFonts w:hint="eastAsia"/>
                </w:rPr>
                <w:t>--dynamic_dims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5C9C324D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设置</w:t>
            </w:r>
            <w:r w:rsidRPr="005B47D7">
              <w:rPr>
                <w:rFonts w:hint="eastAsia"/>
              </w:rPr>
              <w:t>ND</w:t>
            </w:r>
            <w:r w:rsidRPr="005B47D7">
              <w:rPr>
                <w:rFonts w:hint="eastAsia"/>
              </w:rPr>
              <w:t>格式下动态维度的档位。适用于执行推理时，每次处理任意维度的场景。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6F42962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688647E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4ECC3946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11CE270B" w14:textId="77777777" w:rsidR="008D453F" w:rsidRPr="008C129F" w:rsidRDefault="003E0622" w:rsidP="000352C2">
            <w:pPr>
              <w:pStyle w:val="59"/>
            </w:pPr>
            <w:hyperlink r:id="rId31" w:history="1">
              <w:r w:rsidR="008D453F" w:rsidRPr="008C129F">
                <w:rPr>
                  <w:rFonts w:hint="eastAsia"/>
                </w:rPr>
                <w:t>--singleop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2CBC915D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单算子定义文件，将单个算子</w:t>
            </w:r>
            <w:r w:rsidRPr="005B47D7">
              <w:rPr>
                <w:rFonts w:hint="eastAsia"/>
              </w:rPr>
              <w:t>Json</w:t>
            </w:r>
            <w:r w:rsidRPr="005B47D7">
              <w:rPr>
                <w:rFonts w:hint="eastAsia"/>
              </w:rPr>
              <w:t>文件转换成适配</w:t>
            </w:r>
            <w:r w:rsidRPr="005B47D7">
              <w:rPr>
                <w:rFonts w:ascii="宋体" w:eastAsia="宋体" w:hAnsi="宋体" w:cs="宋体" w:hint="eastAsia"/>
              </w:rPr>
              <w:t>昇</w:t>
            </w:r>
            <w:r w:rsidRPr="005B47D7">
              <w:rPr>
                <w:rFonts w:hAnsi="方正兰亭黑简体" w:cs="方正兰亭黑简体" w:hint="eastAsia"/>
              </w:rPr>
              <w:t>腾</w:t>
            </w:r>
            <w:r w:rsidRPr="005B47D7">
              <w:rPr>
                <w:rFonts w:hint="eastAsia"/>
              </w:rPr>
              <w:t>AI</w:t>
            </w:r>
            <w:r w:rsidRPr="005B47D7">
              <w:rPr>
                <w:rFonts w:hint="eastAsia"/>
              </w:rPr>
              <w:t>处理器的离线模型。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59216863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71AE825E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3E48C883" w14:textId="77777777" w:rsidTr="000352C2">
        <w:trPr>
          <w:trHeight w:val="408"/>
        </w:trPr>
        <w:tc>
          <w:tcPr>
            <w:tcW w:w="1318" w:type="pct"/>
            <w:vMerge w:val="restart"/>
            <w:shd w:val="clear" w:color="auto" w:fill="auto"/>
            <w:vAlign w:val="center"/>
            <w:hideMark/>
          </w:tcPr>
          <w:p w14:paraId="0BBE0647" w14:textId="77777777" w:rsidR="008D453F" w:rsidRPr="008C129F" w:rsidRDefault="003E0622" w:rsidP="000352C2">
            <w:pPr>
              <w:pStyle w:val="59"/>
            </w:pPr>
            <w:hyperlink r:id="rId32" w:history="1">
              <w:r w:rsidR="008D453F" w:rsidRPr="008C129F">
                <w:rPr>
                  <w:rFonts w:hint="eastAsia"/>
                </w:rPr>
                <w:t>--output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14038F16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如果是开源框架的网络模型，存放转换后的离线模型的路径以及文件名。</w:t>
            </w:r>
          </w:p>
        </w:tc>
        <w:tc>
          <w:tcPr>
            <w:tcW w:w="528" w:type="pct"/>
            <w:vMerge w:val="restart"/>
            <w:shd w:val="clear" w:color="auto" w:fill="auto"/>
            <w:vAlign w:val="center"/>
            <w:hideMark/>
          </w:tcPr>
          <w:p w14:paraId="679508CB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是</w:t>
            </w:r>
          </w:p>
        </w:tc>
        <w:tc>
          <w:tcPr>
            <w:tcW w:w="1060" w:type="pct"/>
            <w:vMerge w:val="restart"/>
            <w:shd w:val="clear" w:color="auto" w:fill="auto"/>
            <w:vAlign w:val="center"/>
            <w:hideMark/>
          </w:tcPr>
          <w:p w14:paraId="5B7F50BA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5B47D7" w14:paraId="243A6456" w14:textId="77777777" w:rsidTr="000352C2">
        <w:trPr>
          <w:trHeight w:val="408"/>
        </w:trPr>
        <w:tc>
          <w:tcPr>
            <w:tcW w:w="1318" w:type="pct"/>
            <w:vMerge/>
            <w:shd w:val="clear" w:color="auto" w:fill="auto"/>
            <w:vAlign w:val="center"/>
            <w:hideMark/>
          </w:tcPr>
          <w:p w14:paraId="0941145F" w14:textId="77777777" w:rsidR="008D453F" w:rsidRPr="008C129F" w:rsidRDefault="008D453F" w:rsidP="000352C2">
            <w:pPr>
              <w:pStyle w:val="59"/>
            </w:pPr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20B73EA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如果是单算子描述文件，存放转换后的单算子模型的路径。</w:t>
            </w:r>
          </w:p>
        </w:tc>
        <w:tc>
          <w:tcPr>
            <w:tcW w:w="528" w:type="pct"/>
            <w:vMerge/>
            <w:shd w:val="clear" w:color="auto" w:fill="auto"/>
            <w:vAlign w:val="center"/>
            <w:hideMark/>
          </w:tcPr>
          <w:p w14:paraId="30EA7038" w14:textId="77777777" w:rsidR="008D453F" w:rsidRPr="005B47D7" w:rsidRDefault="008D453F" w:rsidP="000352C2">
            <w:pPr>
              <w:pStyle w:val="59"/>
            </w:pPr>
          </w:p>
        </w:tc>
        <w:tc>
          <w:tcPr>
            <w:tcW w:w="1060" w:type="pct"/>
            <w:vMerge/>
            <w:shd w:val="clear" w:color="auto" w:fill="auto"/>
            <w:vAlign w:val="center"/>
            <w:hideMark/>
          </w:tcPr>
          <w:p w14:paraId="2CDFE3FE" w14:textId="77777777" w:rsidR="008D453F" w:rsidRPr="005B47D7" w:rsidRDefault="008D453F" w:rsidP="000352C2">
            <w:pPr>
              <w:pStyle w:val="59"/>
            </w:pPr>
          </w:p>
        </w:tc>
      </w:tr>
      <w:tr w:rsidR="008D453F" w:rsidRPr="004C0CEE" w14:paraId="4E9F45B3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6F2801A5" w14:textId="77777777" w:rsidR="008D453F" w:rsidRPr="008C129F" w:rsidRDefault="003E0622" w:rsidP="000352C2">
            <w:pPr>
              <w:pStyle w:val="59"/>
            </w:pPr>
            <w:hyperlink r:id="rId33" w:history="1">
              <w:r w:rsidR="008D453F" w:rsidRPr="008C129F">
                <w:rPr>
                  <w:rFonts w:hint="eastAsia"/>
                </w:rPr>
                <w:t>--output_type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6CD3FEF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指定网络输出数据类型或指定某个输出节点的输出类型。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1BE841E3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8346F5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17B05A27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4F41C49C" w14:textId="77777777" w:rsidR="008D453F" w:rsidRPr="008C129F" w:rsidRDefault="003E0622" w:rsidP="000352C2">
            <w:pPr>
              <w:pStyle w:val="59"/>
            </w:pPr>
            <w:hyperlink r:id="rId34" w:history="1">
              <w:r w:rsidR="008D453F" w:rsidRPr="008C129F">
                <w:rPr>
                  <w:rFonts w:hint="eastAsia"/>
                </w:rPr>
                <w:t>--check_report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292073AF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预检结果保存文件路径和文件名。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5D02C056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4D99932F" w14:textId="77777777" w:rsidR="008D453F" w:rsidRPr="005B47D7" w:rsidRDefault="008D453F" w:rsidP="000352C2">
            <w:pPr>
              <w:pStyle w:val="59"/>
            </w:pPr>
            <w:proofErr w:type="spellStart"/>
            <w:r w:rsidRPr="005B47D7">
              <w:rPr>
                <w:rFonts w:hint="eastAsia"/>
              </w:rPr>
              <w:t>check_result.json</w:t>
            </w:r>
            <w:proofErr w:type="spellEnd"/>
          </w:p>
        </w:tc>
      </w:tr>
      <w:tr w:rsidR="008D453F" w:rsidRPr="004C0CEE" w14:paraId="0243BCDE" w14:textId="77777777" w:rsidTr="000352C2">
        <w:trPr>
          <w:trHeight w:val="408"/>
        </w:trPr>
        <w:tc>
          <w:tcPr>
            <w:tcW w:w="1318" w:type="pct"/>
            <w:shd w:val="clear" w:color="auto" w:fill="auto"/>
            <w:vAlign w:val="center"/>
            <w:hideMark/>
          </w:tcPr>
          <w:p w14:paraId="637F491B" w14:textId="77777777" w:rsidR="008D453F" w:rsidRPr="008C129F" w:rsidRDefault="003E0622" w:rsidP="000352C2">
            <w:pPr>
              <w:pStyle w:val="59"/>
            </w:pPr>
            <w:hyperlink r:id="rId35" w:history="1">
              <w:r w:rsidR="008D453F" w:rsidRPr="008C129F">
                <w:rPr>
                  <w:rFonts w:hint="eastAsia"/>
                </w:rPr>
                <w:t>--json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252480D4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离线模型或原始模型文件转换为</w:t>
            </w:r>
            <w:r w:rsidRPr="005B47D7">
              <w:rPr>
                <w:rFonts w:hint="eastAsia"/>
              </w:rPr>
              <w:t>json</w:t>
            </w:r>
            <w:r w:rsidRPr="005B47D7">
              <w:rPr>
                <w:rFonts w:hint="eastAsia"/>
              </w:rPr>
              <w:t>格式文件的路径和文件名。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046F0DB3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336D46D9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09C5014F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7BB12F71" w14:textId="77777777" w:rsidR="008D453F" w:rsidRPr="008C129F" w:rsidRDefault="003E0622" w:rsidP="000352C2">
            <w:pPr>
              <w:pStyle w:val="59"/>
            </w:pPr>
            <w:hyperlink r:id="rId36" w:history="1">
              <w:r w:rsidR="008D453F" w:rsidRPr="008C129F">
                <w:rPr>
                  <w:rFonts w:hint="eastAsia"/>
                </w:rPr>
                <w:t>--soc_version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5775F4FE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模型转换时指定芯片版本。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63449740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是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596B706E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不涉及</w:t>
            </w:r>
          </w:p>
        </w:tc>
      </w:tr>
      <w:tr w:rsidR="008D453F" w:rsidRPr="004C0CEE" w14:paraId="1F633168" w14:textId="77777777" w:rsidTr="000352C2">
        <w:trPr>
          <w:trHeight w:val="288"/>
        </w:trPr>
        <w:tc>
          <w:tcPr>
            <w:tcW w:w="1318" w:type="pct"/>
            <w:shd w:val="clear" w:color="auto" w:fill="auto"/>
            <w:vAlign w:val="center"/>
            <w:hideMark/>
          </w:tcPr>
          <w:p w14:paraId="65CFE2E7" w14:textId="77777777" w:rsidR="008D453F" w:rsidRPr="008C129F" w:rsidRDefault="003E0622" w:rsidP="000352C2">
            <w:pPr>
              <w:pStyle w:val="59"/>
            </w:pPr>
            <w:hyperlink r:id="rId37" w:history="1">
              <w:r w:rsidR="008D453F" w:rsidRPr="008C129F">
                <w:rPr>
                  <w:rFonts w:hint="eastAsia"/>
                </w:rPr>
                <w:t>--aicore_num</w:t>
              </w:r>
            </w:hyperlink>
          </w:p>
        </w:tc>
        <w:tc>
          <w:tcPr>
            <w:tcW w:w="2094" w:type="pct"/>
            <w:shd w:val="clear" w:color="auto" w:fill="auto"/>
            <w:vAlign w:val="center"/>
            <w:hideMark/>
          </w:tcPr>
          <w:p w14:paraId="7340A263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设置模型编译时使用的</w:t>
            </w:r>
            <w:proofErr w:type="spellStart"/>
            <w:r w:rsidRPr="005B47D7">
              <w:rPr>
                <w:rFonts w:hint="eastAsia"/>
              </w:rPr>
              <w:t>aicore</w:t>
            </w:r>
            <w:proofErr w:type="spellEnd"/>
            <w:r w:rsidRPr="005B47D7">
              <w:rPr>
                <w:rFonts w:hint="eastAsia"/>
              </w:rPr>
              <w:t>数目。</w:t>
            </w:r>
          </w:p>
        </w:tc>
        <w:tc>
          <w:tcPr>
            <w:tcW w:w="528" w:type="pct"/>
            <w:shd w:val="clear" w:color="auto" w:fill="auto"/>
            <w:vAlign w:val="center"/>
            <w:hideMark/>
          </w:tcPr>
          <w:p w14:paraId="11A2B471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否</w:t>
            </w:r>
          </w:p>
        </w:tc>
        <w:tc>
          <w:tcPr>
            <w:tcW w:w="1060" w:type="pct"/>
            <w:shd w:val="clear" w:color="auto" w:fill="auto"/>
            <w:vAlign w:val="center"/>
            <w:hideMark/>
          </w:tcPr>
          <w:p w14:paraId="29F10BEC" w14:textId="77777777" w:rsidR="008D453F" w:rsidRPr="005B47D7" w:rsidRDefault="008D453F" w:rsidP="000352C2">
            <w:pPr>
              <w:pStyle w:val="59"/>
            </w:pPr>
            <w:r w:rsidRPr="005B47D7">
              <w:rPr>
                <w:rFonts w:hint="eastAsia"/>
              </w:rPr>
              <w:t>默认值为最大值</w:t>
            </w:r>
          </w:p>
        </w:tc>
      </w:tr>
    </w:tbl>
    <w:p w14:paraId="3B6B2000" w14:textId="59A112BA" w:rsidR="008D453F" w:rsidRDefault="008D453F" w:rsidP="00901DFE">
      <w:pPr>
        <w:pStyle w:val="1e"/>
        <w:ind w:left="0"/>
      </w:pPr>
      <w:r>
        <w:fldChar w:fldCharType="end"/>
      </w:r>
    </w:p>
    <w:p w14:paraId="17B762D7" w14:textId="77777777" w:rsidR="008D453F" w:rsidRDefault="008D453F" w:rsidP="008D453F">
      <w:pPr>
        <w:pStyle w:val="1e"/>
      </w:pPr>
      <w:r>
        <w:t>有关更多</w:t>
      </w:r>
      <w:r>
        <w:t>ATC</w:t>
      </w:r>
      <w:r>
        <w:t>工具的初级功能和高级功能请参考</w:t>
      </w:r>
      <w:r>
        <w:rPr>
          <w:rFonts w:hint="eastAsia"/>
        </w:rPr>
        <w:t>：</w:t>
      </w:r>
    </w:p>
    <w:p w14:paraId="7157867A" w14:textId="77777777" w:rsidR="008D453F" w:rsidRDefault="008D453F" w:rsidP="008D453F">
      <w:pPr>
        <w:pStyle w:val="4a"/>
      </w:pPr>
      <w:r>
        <w:rPr>
          <w:rFonts w:hint="eastAsia"/>
        </w:rPr>
        <w:t>初级功能：</w:t>
      </w:r>
      <w:r>
        <w:fldChar w:fldCharType="begin"/>
      </w:r>
      <w:r>
        <w:instrText xml:space="preserve"> HYPERLINK "https://support.huaweicloud.com/atctool-cann502alpha3infer/atlasatc_16_0007.html" </w:instrText>
      </w:r>
      <w:r>
        <w:fldChar w:fldCharType="separate"/>
      </w:r>
      <w:r w:rsidRPr="00C549B8">
        <w:rPr>
          <w:rStyle w:val="af"/>
          <w:rFonts w:hint="eastAsia"/>
        </w:rPr>
        <w:t>https://support.huaweicloud.com/atctool-cann502alpha3infer/atlasatc_16_0007.html</w:t>
      </w:r>
      <w:r>
        <w:rPr>
          <w:rStyle w:val="af"/>
        </w:rPr>
        <w:fldChar w:fldCharType="end"/>
      </w:r>
      <w:r>
        <w:t xml:space="preserve"> </w:t>
      </w:r>
    </w:p>
    <w:p w14:paraId="45CEF540" w14:textId="77777777" w:rsidR="008D453F" w:rsidRDefault="008D453F" w:rsidP="008D453F">
      <w:pPr>
        <w:pStyle w:val="4a"/>
      </w:pPr>
      <w:r>
        <w:lastRenderedPageBreak/>
        <w:t>高级功能</w:t>
      </w:r>
      <w:r>
        <w:rPr>
          <w:rFonts w:hint="eastAsia"/>
        </w:rPr>
        <w:t>：</w:t>
      </w:r>
      <w:hyperlink r:id="rId38" w:history="1">
        <w:r w:rsidRPr="00C549B8">
          <w:rPr>
            <w:rStyle w:val="af"/>
            <w:rFonts w:hint="eastAsia"/>
          </w:rPr>
          <w:t>https://support.huaweicloud.com/atctool-cann502alpha3infer/atlasatc_16_0013.html</w:t>
        </w:r>
      </w:hyperlink>
      <w:r>
        <w:t xml:space="preserve"> </w:t>
      </w:r>
    </w:p>
    <w:p w14:paraId="434E55FB" w14:textId="286757A1" w:rsidR="008D453F" w:rsidRDefault="00D44FB4" w:rsidP="00765BAD">
      <w:pPr>
        <w:pStyle w:val="30"/>
        <w:numPr>
          <w:ilvl w:val="5"/>
          <w:numId w:val="40"/>
        </w:numPr>
        <w:rPr>
          <w:noProof/>
        </w:rPr>
      </w:pPr>
      <w:r>
        <w:rPr>
          <w:rFonts w:hint="eastAsia"/>
        </w:rPr>
        <w:t>python</w:t>
      </w:r>
      <w:r w:rsidR="008D453F" w:rsidRPr="008B4815">
        <w:t>进入项目文件</w:t>
      </w:r>
      <w:proofErr w:type="spellStart"/>
      <w:r w:rsidR="00470370" w:rsidRPr="00A031C9">
        <w:rPr>
          <w:rFonts w:hint="eastAsia"/>
        </w:rPr>
        <w:t>lenet_mindspore_picture</w:t>
      </w:r>
      <w:proofErr w:type="spellEnd"/>
      <w:r w:rsidR="00182BE1" w:rsidRPr="00182BE1">
        <w:rPr>
          <w:rFonts w:hint="eastAsia"/>
        </w:rPr>
        <w:t>/model</w:t>
      </w:r>
      <w:r w:rsidR="008D453F" w:rsidRPr="008B4815">
        <w:t>内</w:t>
      </w:r>
    </w:p>
    <w:p w14:paraId="6B66F7FC" w14:textId="25226E1E" w:rsidR="00E01232" w:rsidRPr="00E01232" w:rsidRDefault="00E01232" w:rsidP="00E01232">
      <w:pPr>
        <w:pStyle w:val="1e"/>
        <w:rPr>
          <w:noProof/>
        </w:rPr>
      </w:pPr>
      <w:r w:rsidRPr="00E01232">
        <w:rPr>
          <w:rFonts w:hint="eastAsia"/>
          <w:noProof/>
        </w:rPr>
        <w:t>model</w:t>
      </w:r>
      <w:r w:rsidRPr="00E01232">
        <w:rPr>
          <w:rFonts w:hint="eastAsia"/>
          <w:noProof/>
        </w:rPr>
        <w:t>文件夹内有网络模型</w:t>
      </w:r>
      <w:r w:rsidRPr="00E01232">
        <w:rPr>
          <w:rFonts w:hint="eastAsia"/>
          <w:noProof/>
        </w:rPr>
        <w:t>lenet.air</w:t>
      </w:r>
      <w:r w:rsidRPr="00E01232">
        <w:rPr>
          <w:rFonts w:hint="eastAsia"/>
          <w:noProof/>
        </w:rPr>
        <w:t>，我们可以调用</w:t>
      </w:r>
      <w:r w:rsidRPr="00E01232">
        <w:rPr>
          <w:rFonts w:hint="eastAsia"/>
          <w:noProof/>
        </w:rPr>
        <w:t>ATC</w:t>
      </w:r>
      <w:r w:rsidRPr="00E01232">
        <w:rPr>
          <w:rFonts w:hint="eastAsia"/>
          <w:noProof/>
        </w:rPr>
        <w:t>模型转换工具将其转换成</w:t>
      </w:r>
      <w:r w:rsidRPr="00E01232">
        <w:rPr>
          <w:rFonts w:hint="eastAsia"/>
          <w:noProof/>
        </w:rPr>
        <w:t>om</w:t>
      </w:r>
      <w:r w:rsidRPr="00E01232">
        <w:rPr>
          <w:rFonts w:hint="eastAsia"/>
          <w:noProof/>
        </w:rPr>
        <w:t>模型。</w:t>
      </w:r>
    </w:p>
    <w:p w14:paraId="2F455780" w14:textId="47B67215" w:rsidR="008D453F" w:rsidRDefault="008D453F" w:rsidP="00CF2930">
      <w:pPr>
        <w:pStyle w:val="2f2"/>
        <w:pBdr>
          <w:left w:val="single" w:sz="4" w:space="0" w:color="000000" w:themeColor="text1"/>
        </w:pBdr>
      </w:pPr>
      <w:r w:rsidRPr="006D3B8C">
        <w:rPr>
          <w:rFonts w:hint="eastAsia"/>
          <w:highlight w:val="yellow"/>
        </w:rPr>
        <w:t xml:space="preserve">cd </w:t>
      </w:r>
      <w:r w:rsidR="00182BE1" w:rsidRPr="006D3B8C">
        <w:rPr>
          <w:rFonts w:hint="eastAsia"/>
          <w:highlight w:val="yellow"/>
        </w:rPr>
        <w:t>/root/samples/python/level2_simple_inference/1_classification/</w:t>
      </w:r>
      <w:r w:rsidR="00A031C9" w:rsidRPr="006D3B8C">
        <w:rPr>
          <w:rFonts w:hint="eastAsia"/>
          <w:highlight w:val="yellow"/>
        </w:rPr>
        <w:t>lenet_mindspore_picture</w:t>
      </w:r>
      <w:r w:rsidR="00182BE1" w:rsidRPr="006D3B8C">
        <w:rPr>
          <w:rFonts w:hint="eastAsia"/>
          <w:highlight w:val="yellow"/>
        </w:rPr>
        <w:t>/model/</w:t>
      </w:r>
    </w:p>
    <w:p w14:paraId="123A90C3" w14:textId="77777777" w:rsidR="008D453F" w:rsidRDefault="008D453F" w:rsidP="00765BAD">
      <w:pPr>
        <w:pStyle w:val="30"/>
      </w:pPr>
      <w:r>
        <w:t>执行模型转换命令</w:t>
      </w:r>
    </w:p>
    <w:p w14:paraId="6BD03259" w14:textId="626D95FF" w:rsidR="008D453F" w:rsidRDefault="008D453F" w:rsidP="008D453F">
      <w:pPr>
        <w:pStyle w:val="2f2"/>
      </w:pPr>
      <w:proofErr w:type="spellStart"/>
      <w:r w:rsidRPr="006D3B8C">
        <w:rPr>
          <w:rFonts w:hint="eastAsia"/>
          <w:highlight w:val="yellow"/>
        </w:rPr>
        <w:t>atc</w:t>
      </w:r>
      <w:proofErr w:type="spellEnd"/>
      <w:r w:rsidRPr="006D3B8C">
        <w:rPr>
          <w:rFonts w:hint="eastAsia"/>
          <w:highlight w:val="yellow"/>
        </w:rPr>
        <w:t xml:space="preserve"> --model=./</w:t>
      </w:r>
      <w:bookmarkStart w:id="54" w:name="_GoBack"/>
      <w:proofErr w:type="spellStart"/>
      <w:r w:rsidR="009B3C29" w:rsidRPr="007B1619">
        <w:rPr>
          <w:rFonts w:hint="eastAsia"/>
          <w:color w:val="FF0000"/>
          <w:highlight w:val="yellow"/>
          <w:lang w:eastAsia="zh-CN"/>
        </w:rPr>
        <w:t>mnist</w:t>
      </w:r>
      <w:r w:rsidRPr="007B1619">
        <w:rPr>
          <w:rFonts w:hint="eastAsia"/>
          <w:color w:val="FF0000"/>
          <w:highlight w:val="yellow"/>
        </w:rPr>
        <w:t>.a</w:t>
      </w:r>
      <w:bookmarkEnd w:id="54"/>
      <w:r w:rsidRPr="00DA03E7">
        <w:rPr>
          <w:rFonts w:hint="eastAsia"/>
          <w:color w:val="FF0000"/>
          <w:highlight w:val="yellow"/>
        </w:rPr>
        <w:t>ir</w:t>
      </w:r>
      <w:proofErr w:type="spellEnd"/>
      <w:r w:rsidRPr="006D3B8C">
        <w:rPr>
          <w:rFonts w:hint="eastAsia"/>
          <w:highlight w:val="yellow"/>
        </w:rPr>
        <w:t xml:space="preserve"> --framework=1 --output</w:t>
      </w:r>
      <w:proofErr w:type="gramStart"/>
      <w:r w:rsidRPr="006D3B8C">
        <w:rPr>
          <w:rFonts w:hint="eastAsia"/>
          <w:highlight w:val="yellow"/>
        </w:rPr>
        <w:t>=./</w:t>
      </w:r>
      <w:proofErr w:type="spellStart"/>
      <w:proofErr w:type="gramEnd"/>
      <w:r w:rsidR="00CF2930" w:rsidRPr="00DA03E7">
        <w:rPr>
          <w:rFonts w:hint="eastAsia"/>
          <w:color w:val="FF0000"/>
          <w:highlight w:val="yellow"/>
          <w:lang w:eastAsia="zh-CN"/>
        </w:rPr>
        <w:t>mnist</w:t>
      </w:r>
      <w:proofErr w:type="spellEnd"/>
      <w:r w:rsidRPr="006D3B8C">
        <w:rPr>
          <w:rFonts w:hint="eastAsia"/>
          <w:highlight w:val="yellow"/>
        </w:rPr>
        <w:t xml:space="preserve"> --</w:t>
      </w:r>
      <w:proofErr w:type="spellStart"/>
      <w:r w:rsidRPr="006D3B8C">
        <w:rPr>
          <w:rFonts w:hint="eastAsia"/>
          <w:highlight w:val="yellow"/>
        </w:rPr>
        <w:t>soc_version</w:t>
      </w:r>
      <w:proofErr w:type="spellEnd"/>
      <w:r w:rsidRPr="006D3B8C">
        <w:rPr>
          <w:rFonts w:hint="eastAsia"/>
          <w:highlight w:val="yellow"/>
        </w:rPr>
        <w:t>=Ascend310</w:t>
      </w:r>
    </w:p>
    <w:p w14:paraId="5930E1AC" w14:textId="03B5B218" w:rsidR="008D453F" w:rsidRDefault="008D453F" w:rsidP="008D453F">
      <w:pPr>
        <w:pStyle w:val="1e"/>
      </w:pPr>
      <w:r>
        <w:t>输出</w:t>
      </w:r>
      <w:r>
        <w:rPr>
          <w:rFonts w:hint="eastAsia"/>
        </w:rPr>
        <w:t>“</w:t>
      </w:r>
      <w:r>
        <w:rPr>
          <w:rFonts w:hint="eastAsia"/>
        </w:rPr>
        <w:t>ATC</w:t>
      </w:r>
      <w:r>
        <w:t xml:space="preserve"> run success</w:t>
      </w:r>
      <w:r>
        <w:rPr>
          <w:rFonts w:hint="eastAsia"/>
        </w:rPr>
        <w:t>”即代表</w:t>
      </w:r>
      <w:r>
        <w:t>ATC</w:t>
      </w:r>
      <w:r>
        <w:t>模型转换成功</w:t>
      </w:r>
      <w:r>
        <w:rPr>
          <w:rFonts w:hint="eastAsia"/>
        </w:rPr>
        <w:t>。</w:t>
      </w:r>
    </w:p>
    <w:p w14:paraId="1C774131" w14:textId="693C0A53" w:rsidR="008D453F" w:rsidRDefault="008D453F" w:rsidP="008D453F">
      <w:pPr>
        <w:pStyle w:val="3"/>
      </w:pPr>
      <w:bookmarkStart w:id="55" w:name="_Toc93413810"/>
      <w:bookmarkStart w:id="56" w:name="_Toc132203528"/>
      <w:r>
        <w:rPr>
          <w:rFonts w:hint="eastAsia"/>
        </w:rPr>
        <w:t>模型推理</w:t>
      </w:r>
      <w:bookmarkEnd w:id="55"/>
      <w:bookmarkEnd w:id="56"/>
    </w:p>
    <w:p w14:paraId="260CA31C" w14:textId="411C171F" w:rsidR="008D453F" w:rsidRPr="008B4815" w:rsidRDefault="008D453F" w:rsidP="00765BAD">
      <w:pPr>
        <w:pStyle w:val="30"/>
      </w:pPr>
      <w:r>
        <w:t>切换到</w:t>
      </w:r>
      <w:proofErr w:type="spellStart"/>
      <w:r w:rsidR="00182BE1">
        <w:t>src</w:t>
      </w:r>
      <w:proofErr w:type="spellEnd"/>
      <w:r>
        <w:t>文件夹内</w:t>
      </w:r>
    </w:p>
    <w:p w14:paraId="4DDA2663" w14:textId="004E2503" w:rsidR="008D453F" w:rsidRPr="008B4815" w:rsidRDefault="00182BE1" w:rsidP="008D453F">
      <w:pPr>
        <w:pStyle w:val="2f2"/>
      </w:pPr>
      <w:r w:rsidRPr="00CF2930">
        <w:rPr>
          <w:rFonts w:hint="eastAsia"/>
          <w:highlight w:val="yellow"/>
        </w:rPr>
        <w:t>cd</w:t>
      </w:r>
      <w:proofErr w:type="gramStart"/>
      <w:r w:rsidRPr="00CF2930">
        <w:rPr>
          <w:rFonts w:hint="eastAsia"/>
          <w:highlight w:val="yellow"/>
        </w:rPr>
        <w:t xml:space="preserve"> ..</w:t>
      </w:r>
      <w:proofErr w:type="gramEnd"/>
      <w:r w:rsidRPr="00CF2930">
        <w:rPr>
          <w:rFonts w:hint="eastAsia"/>
          <w:highlight w:val="yellow"/>
        </w:rPr>
        <w:t>/</w:t>
      </w:r>
      <w:proofErr w:type="spellStart"/>
      <w:r w:rsidRPr="00CF2930">
        <w:rPr>
          <w:rFonts w:hint="eastAsia"/>
          <w:highlight w:val="yellow"/>
        </w:rPr>
        <w:t>src</w:t>
      </w:r>
      <w:proofErr w:type="spellEnd"/>
    </w:p>
    <w:p w14:paraId="44FF8D2A" w14:textId="77777777" w:rsidR="008D453F" w:rsidRPr="008B4815" w:rsidRDefault="008D453F" w:rsidP="00765BAD">
      <w:pPr>
        <w:pStyle w:val="30"/>
      </w:pPr>
      <w:r w:rsidRPr="008B4815">
        <w:t>执行模型推理代码</w:t>
      </w:r>
    </w:p>
    <w:p w14:paraId="2DB38753" w14:textId="2A14D75A" w:rsidR="00DF3901" w:rsidRPr="00DF3901" w:rsidRDefault="008D453F" w:rsidP="00A031C9">
      <w:pPr>
        <w:pStyle w:val="1e"/>
      </w:pPr>
      <w:r w:rsidRPr="002D68AE">
        <w:rPr>
          <w:rFonts w:hint="eastAsia"/>
        </w:rPr>
        <w:t>classify.py</w:t>
      </w:r>
      <w:r>
        <w:t>为模型推理代码</w:t>
      </w:r>
      <w:r>
        <w:rPr>
          <w:rFonts w:hint="eastAsia"/>
        </w:rPr>
        <w:t>，对</w:t>
      </w:r>
      <w:r>
        <w:rPr>
          <w:rFonts w:hint="eastAsia"/>
        </w:rPr>
        <w:t>data</w:t>
      </w:r>
      <w:r>
        <w:rPr>
          <w:rFonts w:hint="eastAsia"/>
        </w:rPr>
        <w:t>文件夹内的图片进行推理。</w:t>
      </w:r>
    </w:p>
    <w:p w14:paraId="4659DA31" w14:textId="3B95E04D" w:rsidR="008D453F" w:rsidRDefault="008D453F" w:rsidP="008D453F">
      <w:pPr>
        <w:pStyle w:val="2f2"/>
      </w:pPr>
      <w:r w:rsidRPr="00CF2930">
        <w:rPr>
          <w:rFonts w:hint="eastAsia"/>
          <w:highlight w:val="yellow"/>
        </w:rPr>
        <w:t>python3 classify.py</w:t>
      </w:r>
      <w:proofErr w:type="gramStart"/>
      <w:r w:rsidRPr="00CF2930">
        <w:rPr>
          <w:rFonts w:hint="eastAsia"/>
          <w:highlight w:val="yellow"/>
        </w:rPr>
        <w:t xml:space="preserve"> ..</w:t>
      </w:r>
      <w:proofErr w:type="gramEnd"/>
      <w:r w:rsidRPr="00CF2930">
        <w:rPr>
          <w:rFonts w:hint="eastAsia"/>
          <w:highlight w:val="yellow"/>
        </w:rPr>
        <w:t>/data/</w:t>
      </w:r>
    </w:p>
    <w:p w14:paraId="7FCAB07A" w14:textId="7A33274E" w:rsidR="008D453F" w:rsidRDefault="008D453F" w:rsidP="008D453F">
      <w:pPr>
        <w:pStyle w:val="1e"/>
      </w:pPr>
      <w:r>
        <w:rPr>
          <w:rFonts w:hint="eastAsia"/>
        </w:rPr>
        <w:t>输出</w:t>
      </w:r>
    </w:p>
    <w:p w14:paraId="0A0DC849" w14:textId="77777777" w:rsidR="00A031C9" w:rsidRDefault="00A031C9" w:rsidP="00A031C9">
      <w:pPr>
        <w:pStyle w:val="2f2"/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resource stage:</w:t>
      </w:r>
    </w:p>
    <w:p w14:paraId="4DC951EA" w14:textId="77777777" w:rsidR="00A031C9" w:rsidRDefault="00A031C9" w:rsidP="00A031C9">
      <w:pPr>
        <w:pStyle w:val="2f2"/>
      </w:pPr>
      <w:r>
        <w:rPr>
          <w:rFonts w:hint="eastAsia"/>
        </w:rPr>
        <w:t>Init resource success</w:t>
      </w:r>
    </w:p>
    <w:p w14:paraId="3F585D18" w14:textId="77777777" w:rsidR="00A031C9" w:rsidRDefault="00A031C9" w:rsidP="00A031C9">
      <w:pPr>
        <w:pStyle w:val="2f2"/>
      </w:pPr>
      <w:r>
        <w:rPr>
          <w:rFonts w:hint="eastAsia"/>
        </w:rPr>
        <w:t>Init model resource start...</w:t>
      </w:r>
    </w:p>
    <w:p w14:paraId="3BF82874" w14:textId="77777777" w:rsidR="00A031C9" w:rsidRDefault="00A031C9" w:rsidP="00A031C9">
      <w:pPr>
        <w:pStyle w:val="2f2"/>
      </w:pPr>
      <w:r>
        <w:rPr>
          <w:rFonts w:hint="eastAsia"/>
        </w:rPr>
        <w:t>[Model] create model output dataset:</w:t>
      </w:r>
    </w:p>
    <w:p w14:paraId="3A34AF9A" w14:textId="77777777" w:rsidR="00A031C9" w:rsidRDefault="00A031C9" w:rsidP="00A031C9">
      <w:pPr>
        <w:pStyle w:val="2f2"/>
      </w:pPr>
      <w:r>
        <w:rPr>
          <w:rFonts w:hint="eastAsia"/>
        </w:rPr>
        <w:t>malloc output 0, size 40</w:t>
      </w:r>
    </w:p>
    <w:p w14:paraId="12416909" w14:textId="77777777" w:rsidR="00A031C9" w:rsidRDefault="00A031C9" w:rsidP="00A031C9">
      <w:pPr>
        <w:pStyle w:val="2f2"/>
      </w:pPr>
      <w:r>
        <w:rPr>
          <w:rFonts w:hint="eastAsia"/>
        </w:rPr>
        <w:t>Create model output dataset success</w:t>
      </w:r>
    </w:p>
    <w:p w14:paraId="726739AF" w14:textId="77777777" w:rsidR="00A031C9" w:rsidRDefault="00A031C9" w:rsidP="00A031C9">
      <w:pPr>
        <w:pStyle w:val="2f2"/>
      </w:pPr>
      <w:r>
        <w:rPr>
          <w:rFonts w:hint="eastAsia"/>
        </w:rPr>
        <w:t>Init model resource success</w:t>
      </w:r>
    </w:p>
    <w:p w14:paraId="7D1CF059" w14:textId="77777777" w:rsidR="00A031C9" w:rsidRDefault="00A031C9" w:rsidP="00A031C9">
      <w:pPr>
        <w:pStyle w:val="2f2"/>
      </w:pPr>
      <w:r>
        <w:rPr>
          <w:rFonts w:hint="eastAsia"/>
        </w:rPr>
        <w:t>it is not a picture</w:t>
      </w:r>
      <w:proofErr w:type="gramStart"/>
      <w:r>
        <w:rPr>
          <w:rFonts w:hint="eastAsia"/>
        </w:rPr>
        <w:t>, .keep</w:t>
      </w:r>
      <w:proofErr w:type="gramEnd"/>
      <w:r>
        <w:rPr>
          <w:rFonts w:hint="eastAsia"/>
        </w:rPr>
        <w:t>, ignore this file and continue,</w:t>
      </w:r>
    </w:p>
    <w:p w14:paraId="5A3D773F" w14:textId="77777777" w:rsidR="00A031C9" w:rsidRDefault="00A031C9" w:rsidP="00A031C9">
      <w:pPr>
        <w:pStyle w:val="2f2"/>
      </w:pPr>
      <w:r>
        <w:rPr>
          <w:rFonts w:hint="eastAsia"/>
        </w:rPr>
        <w:t>(32, 32)</w:t>
      </w:r>
    </w:p>
    <w:p w14:paraId="0314A1E7" w14:textId="77777777" w:rsidR="00A031C9" w:rsidRDefault="00A031C9" w:rsidP="00A031C9">
      <w:pPr>
        <w:pStyle w:val="2f2"/>
      </w:pPr>
      <w:r>
        <w:rPr>
          <w:rFonts w:hint="eastAsia"/>
        </w:rPr>
        <w:t>post process</w:t>
      </w:r>
    </w:p>
    <w:p w14:paraId="4993D19E" w14:textId="77777777" w:rsidR="00A031C9" w:rsidRDefault="00A031C9" w:rsidP="00A031C9">
      <w:pPr>
        <w:pStyle w:val="2f2"/>
      </w:pPr>
      <w:proofErr w:type="gramStart"/>
      <w:r>
        <w:rPr>
          <w:rFonts w:hint="eastAsia"/>
        </w:rPr>
        <w:t>images:test1.png</w:t>
      </w:r>
      <w:proofErr w:type="gramEnd"/>
    </w:p>
    <w:p w14:paraId="46DD64CE" w14:textId="77777777" w:rsidR="00A031C9" w:rsidRDefault="00A031C9" w:rsidP="00A031C9">
      <w:pPr>
        <w:pStyle w:val="2f2"/>
      </w:pPr>
      <w:r>
        <w:rPr>
          <w:rFonts w:hint="eastAsia"/>
        </w:rPr>
        <w:t>======== top5 inference results: =============</w:t>
      </w:r>
    </w:p>
    <w:p w14:paraId="36710B7A" w14:textId="77777777" w:rsidR="00A031C9" w:rsidRDefault="00A031C9" w:rsidP="00A031C9">
      <w:pPr>
        <w:pStyle w:val="2f2"/>
      </w:pPr>
      <w:r>
        <w:rPr>
          <w:rFonts w:hint="eastAsia"/>
        </w:rPr>
        <w:t>label:</w:t>
      </w:r>
      <w:proofErr w:type="gramStart"/>
      <w:r>
        <w:rPr>
          <w:rFonts w:hint="eastAsia"/>
        </w:rPr>
        <w:t>1  confidence</w:t>
      </w:r>
      <w:proofErr w:type="gramEnd"/>
      <w:r>
        <w:rPr>
          <w:rFonts w:hint="eastAsia"/>
        </w:rPr>
        <w:t>: 0.999887, class: 1</w:t>
      </w:r>
    </w:p>
    <w:p w14:paraId="29D21C97" w14:textId="77777777" w:rsidR="00A031C9" w:rsidRDefault="00A031C9" w:rsidP="00A031C9">
      <w:pPr>
        <w:pStyle w:val="2f2"/>
      </w:pPr>
      <w:r>
        <w:rPr>
          <w:rFonts w:hint="eastAsia"/>
        </w:rPr>
        <w:t>label:</w:t>
      </w:r>
      <w:proofErr w:type="gramStart"/>
      <w:r>
        <w:rPr>
          <w:rFonts w:hint="eastAsia"/>
        </w:rPr>
        <w:t>4  confidence</w:t>
      </w:r>
      <w:proofErr w:type="gramEnd"/>
      <w:r>
        <w:rPr>
          <w:rFonts w:hint="eastAsia"/>
        </w:rPr>
        <w:t>: 0.000043, class: 4</w:t>
      </w:r>
    </w:p>
    <w:p w14:paraId="7C9F9B74" w14:textId="77777777" w:rsidR="00A031C9" w:rsidRDefault="00A031C9" w:rsidP="00A031C9">
      <w:pPr>
        <w:pStyle w:val="2f2"/>
      </w:pPr>
      <w:r>
        <w:rPr>
          <w:rFonts w:hint="eastAsia"/>
        </w:rPr>
        <w:t>label:</w:t>
      </w:r>
      <w:proofErr w:type="gramStart"/>
      <w:r>
        <w:rPr>
          <w:rFonts w:hint="eastAsia"/>
        </w:rPr>
        <w:t>8  confidence</w:t>
      </w:r>
      <w:proofErr w:type="gramEnd"/>
      <w:r>
        <w:rPr>
          <w:rFonts w:hint="eastAsia"/>
        </w:rPr>
        <w:t>: 0.000022, class: 8</w:t>
      </w:r>
    </w:p>
    <w:p w14:paraId="121B9FBD" w14:textId="77777777" w:rsidR="00A031C9" w:rsidRDefault="00A031C9" w:rsidP="00A031C9">
      <w:pPr>
        <w:pStyle w:val="2f2"/>
      </w:pPr>
      <w:r>
        <w:rPr>
          <w:rFonts w:hint="eastAsia"/>
        </w:rPr>
        <w:t>label:</w:t>
      </w:r>
      <w:proofErr w:type="gramStart"/>
      <w:r>
        <w:rPr>
          <w:rFonts w:hint="eastAsia"/>
        </w:rPr>
        <w:t>9  confidence</w:t>
      </w:r>
      <w:proofErr w:type="gramEnd"/>
      <w:r>
        <w:rPr>
          <w:rFonts w:hint="eastAsia"/>
        </w:rPr>
        <w:t>: 0.000017, class: 9</w:t>
      </w:r>
    </w:p>
    <w:p w14:paraId="48CBCD08" w14:textId="77777777" w:rsidR="00A031C9" w:rsidRDefault="00A031C9" w:rsidP="00A031C9">
      <w:pPr>
        <w:pStyle w:val="2f2"/>
      </w:pPr>
      <w:r>
        <w:rPr>
          <w:rFonts w:hint="eastAsia"/>
        </w:rPr>
        <w:t>label:</w:t>
      </w:r>
      <w:proofErr w:type="gramStart"/>
      <w:r>
        <w:rPr>
          <w:rFonts w:hint="eastAsia"/>
        </w:rPr>
        <w:t>7  confidence</w:t>
      </w:r>
      <w:proofErr w:type="gramEnd"/>
      <w:r>
        <w:rPr>
          <w:rFonts w:hint="eastAsia"/>
        </w:rPr>
        <w:t>: 0.000013, class: 7</w:t>
      </w:r>
    </w:p>
    <w:p w14:paraId="4D858EA9" w14:textId="77777777" w:rsidR="00A031C9" w:rsidRDefault="00A031C9" w:rsidP="00A031C9">
      <w:pPr>
        <w:pStyle w:val="2f2"/>
      </w:pP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resource release all resource</w:t>
      </w:r>
    </w:p>
    <w:p w14:paraId="17BED2AC" w14:textId="77777777" w:rsidR="00A031C9" w:rsidRDefault="00A031C9" w:rsidP="00A031C9">
      <w:pPr>
        <w:pStyle w:val="2f2"/>
      </w:pPr>
      <w:r>
        <w:rPr>
          <w:rFonts w:hint="eastAsia"/>
        </w:rPr>
        <w:t>Model release source success</w:t>
      </w:r>
    </w:p>
    <w:p w14:paraId="0EA4CBD5" w14:textId="77777777" w:rsidR="00A031C9" w:rsidRDefault="00A031C9" w:rsidP="00A031C9">
      <w:pPr>
        <w:pStyle w:val="2f2"/>
      </w:pP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resource release stream</w:t>
      </w:r>
    </w:p>
    <w:p w14:paraId="632C5875" w14:textId="77777777" w:rsidR="00A031C9" w:rsidRDefault="00A031C9" w:rsidP="00A031C9">
      <w:pPr>
        <w:pStyle w:val="2f2"/>
      </w:pP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resource release context</w:t>
      </w:r>
    </w:p>
    <w:p w14:paraId="374A758B" w14:textId="77777777" w:rsidR="00A031C9" w:rsidRDefault="00A031C9" w:rsidP="00A031C9">
      <w:pPr>
        <w:pStyle w:val="2f2"/>
      </w:pPr>
      <w:r>
        <w:rPr>
          <w:rFonts w:hint="eastAsia"/>
        </w:rPr>
        <w:t xml:space="preserve">Reset 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device  0</w:t>
      </w:r>
      <w:proofErr w:type="gramEnd"/>
    </w:p>
    <w:p w14:paraId="0D946F00" w14:textId="3E8C24B2" w:rsidR="00A031C9" w:rsidRDefault="00A031C9" w:rsidP="00A031C9">
      <w:pPr>
        <w:pStyle w:val="2f2"/>
      </w:pPr>
      <w:r>
        <w:rPr>
          <w:rFonts w:hint="eastAsia"/>
        </w:rPr>
        <w:lastRenderedPageBreak/>
        <w:t xml:space="preserve">Release 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resource success</w:t>
      </w:r>
    </w:p>
    <w:p w14:paraId="282E488A" w14:textId="77777777" w:rsidR="008D453F" w:rsidRDefault="008D453F" w:rsidP="00765BAD">
      <w:pPr>
        <w:pStyle w:val="30"/>
        <w:rPr>
          <w:noProof/>
        </w:rPr>
      </w:pPr>
      <w:r>
        <w:rPr>
          <w:rFonts w:hint="eastAsia"/>
          <w:noProof/>
        </w:rPr>
        <w:t>查看</w:t>
      </w:r>
      <w:r>
        <w:rPr>
          <w:noProof/>
        </w:rPr>
        <w:t>推理结果</w:t>
      </w:r>
    </w:p>
    <w:p w14:paraId="12A19108" w14:textId="0C650DE5" w:rsidR="008D453F" w:rsidRDefault="008D453F" w:rsidP="008D453F">
      <w:pPr>
        <w:pStyle w:val="1e"/>
      </w:pPr>
      <w:r w:rsidRPr="008B4815">
        <w:t>推理完成后在</w:t>
      </w:r>
      <w:r w:rsidR="001606A7" w:rsidRPr="00182BE1">
        <w:rPr>
          <w:rFonts w:hint="eastAsia"/>
        </w:rPr>
        <w:t>/root/samples/python/level2_simple_inference/1_classification/</w:t>
      </w:r>
      <w:r w:rsidR="00A031C9" w:rsidRPr="00A031C9">
        <w:rPr>
          <w:rFonts w:hint="eastAsia"/>
        </w:rPr>
        <w:t>enet_mindspore_picture</w:t>
      </w:r>
      <w:r w:rsidR="001606A7">
        <w:rPr>
          <w:rFonts w:hint="eastAsia"/>
        </w:rPr>
        <w:t>/</w:t>
      </w:r>
      <w:r w:rsidRPr="008B4815">
        <w:t>outputs</w:t>
      </w:r>
      <w:r w:rsidRPr="008B4815">
        <w:t>文件夹内得到推理结果。</w:t>
      </w:r>
    </w:p>
    <w:p w14:paraId="6ACF5EA8" w14:textId="12FEE20F" w:rsidR="008D453F" w:rsidRPr="008B4815" w:rsidRDefault="00A031C9" w:rsidP="008D453F">
      <w:pPr>
        <w:pStyle w:val="1e"/>
      </w:pPr>
      <w:r>
        <w:rPr>
          <w:noProof/>
        </w:rPr>
        <w:drawing>
          <wp:inline distT="0" distB="0" distL="0" distR="0" wp14:anchorId="57331671" wp14:editId="561D9FBC">
            <wp:extent cx="3028208" cy="1537688"/>
            <wp:effectExtent l="19050" t="19050" r="2032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0656" cy="153893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7FC47" w14:textId="77777777" w:rsidR="00B330B9" w:rsidRDefault="00B330B9" w:rsidP="00765BAD">
      <w:pPr>
        <w:pStyle w:val="30"/>
      </w:pPr>
      <w:bookmarkStart w:id="57" w:name="_Toc97195733"/>
      <w:bookmarkStart w:id="58" w:name="_Toc99097208"/>
      <w:r>
        <w:t>关闭</w:t>
      </w:r>
      <w:r>
        <w:rPr>
          <w:rFonts w:hint="eastAsia"/>
        </w:rPr>
        <w:t>/</w:t>
      </w:r>
      <w:r>
        <w:t>删除</w:t>
      </w:r>
      <w:r>
        <w:t>ECS</w:t>
      </w:r>
      <w:r>
        <w:t>弹性云服务器</w:t>
      </w:r>
      <w:bookmarkEnd w:id="57"/>
      <w:bookmarkEnd w:id="58"/>
    </w:p>
    <w:p w14:paraId="157867A5" w14:textId="1851F4FE" w:rsidR="00B330B9" w:rsidRDefault="00B330B9" w:rsidP="00E036D4">
      <w:pPr>
        <w:pStyle w:val="1e"/>
      </w:pPr>
      <w:r>
        <w:t>实验完成之后</w:t>
      </w:r>
      <w:r>
        <w:rPr>
          <w:rFonts w:hint="eastAsia"/>
        </w:rPr>
        <w:t>，</w:t>
      </w:r>
      <w:r>
        <w:t>请及时关闭</w:t>
      </w:r>
      <w:r>
        <w:rPr>
          <w:rFonts w:hint="eastAsia"/>
        </w:rPr>
        <w:t>/</w:t>
      </w:r>
      <w:r>
        <w:t>删除华为云</w:t>
      </w:r>
      <w:r>
        <w:t>ECS</w:t>
      </w:r>
      <w:r>
        <w:t>弹性云服务器</w:t>
      </w:r>
      <w:r>
        <w:rPr>
          <w:rFonts w:hint="eastAsia"/>
        </w:rPr>
        <w:t>，</w:t>
      </w:r>
      <w:r>
        <w:t>避免产生不必要的资源浪费</w:t>
      </w:r>
      <w:r>
        <w:rPr>
          <w:rFonts w:hint="eastAsia"/>
        </w:rPr>
        <w:t>。</w:t>
      </w:r>
    </w:p>
    <w:p w14:paraId="02E2565D" w14:textId="5ECED7F3" w:rsidR="00760DF7" w:rsidRPr="00760DF7" w:rsidRDefault="00A76068" w:rsidP="00B1650D">
      <w:pPr>
        <w:pStyle w:val="2"/>
      </w:pPr>
      <w:bookmarkStart w:id="59" w:name="_Toc132203529"/>
      <w:r w:rsidRPr="00670BBB">
        <w:rPr>
          <w:rFonts w:hint="eastAsia"/>
          <w:lang w:eastAsia="zh-CN"/>
        </w:rPr>
        <w:t>实验</w:t>
      </w:r>
      <w:bookmarkEnd w:id="52"/>
      <w:r w:rsidR="00E84380">
        <w:rPr>
          <w:rFonts w:hint="eastAsia"/>
        </w:rPr>
        <w:t>总结</w:t>
      </w:r>
      <w:bookmarkEnd w:id="59"/>
    </w:p>
    <w:p w14:paraId="5BE9013C" w14:textId="417790BC" w:rsidR="00FD1D26" w:rsidRDefault="003D5E9A" w:rsidP="00E036D4">
      <w:pPr>
        <w:pStyle w:val="1e"/>
      </w:pPr>
      <w:bookmarkStart w:id="60" w:name="_Toc81350586"/>
      <w:bookmarkEnd w:id="60"/>
      <w:r w:rsidRPr="003D5E9A">
        <w:rPr>
          <w:rFonts w:hint="eastAsia"/>
        </w:rPr>
        <w:t>本实验</w:t>
      </w:r>
      <w:r w:rsidR="00230571">
        <w:rPr>
          <w:rFonts w:hint="eastAsia"/>
        </w:rPr>
        <w:t>将训练环节获得的</w:t>
      </w:r>
      <w:r w:rsidRPr="003D5E9A">
        <w:rPr>
          <w:rFonts w:hint="eastAsia"/>
        </w:rPr>
        <w:t>模型转换成离线模型，部署在华为云</w:t>
      </w:r>
      <w:r w:rsidRPr="003D5E9A">
        <w:rPr>
          <w:rFonts w:hint="eastAsia"/>
        </w:rPr>
        <w:t>ECS</w:t>
      </w:r>
      <w:r w:rsidRPr="003D5E9A">
        <w:rPr>
          <w:rFonts w:hint="eastAsia"/>
        </w:rPr>
        <w:t>弹性云服务器上，使用</w:t>
      </w:r>
      <w:r w:rsidRPr="003D5E9A">
        <w:rPr>
          <w:rFonts w:ascii="宋体" w:eastAsia="宋体" w:hAnsi="宋体" w:hint="eastAsia"/>
        </w:rPr>
        <w:t>昇</w:t>
      </w:r>
      <w:r w:rsidRPr="003D5E9A">
        <w:rPr>
          <w:rFonts w:hAnsi="方正兰亭黑简体" w:cs="方正兰亭黑简体" w:hint="eastAsia"/>
        </w:rPr>
        <w:t>腾</w:t>
      </w:r>
      <w:r w:rsidRPr="003D5E9A">
        <w:rPr>
          <w:rFonts w:hint="eastAsia"/>
        </w:rPr>
        <w:t>310</w:t>
      </w:r>
      <w:r w:rsidRPr="003D5E9A">
        <w:rPr>
          <w:rFonts w:hint="eastAsia"/>
        </w:rPr>
        <w:t>资源进行推理。</w:t>
      </w:r>
    </w:p>
    <w:p w14:paraId="22F855B0" w14:textId="746EFEFC" w:rsidR="00E40829" w:rsidRDefault="00C2623A" w:rsidP="00C2623A">
      <w:pPr>
        <w:pStyle w:val="2"/>
      </w:pPr>
      <w:bookmarkStart w:id="61" w:name="_Toc132203530"/>
      <w:r>
        <w:rPr>
          <w:rFonts w:hint="eastAsia"/>
          <w:lang w:eastAsia="zh-CN"/>
        </w:rPr>
        <w:t>拓展实验</w:t>
      </w:r>
      <w:bookmarkEnd w:id="61"/>
    </w:p>
    <w:p w14:paraId="0AB516B6" w14:textId="57689E52" w:rsidR="00C2623A" w:rsidRDefault="00010664" w:rsidP="00010664">
      <w:pPr>
        <w:pStyle w:val="1e"/>
      </w:pPr>
      <w:r>
        <w:rPr>
          <w:rFonts w:hint="eastAsia"/>
        </w:rPr>
        <w:t>【在线实验体验】</w:t>
      </w:r>
    </w:p>
    <w:p w14:paraId="58B31EA0" w14:textId="4E8D24D0" w:rsidR="00010664" w:rsidRPr="00010664" w:rsidRDefault="003E0622" w:rsidP="00C2623A">
      <w:pPr>
        <w:pStyle w:val="1e"/>
      </w:pPr>
      <w:hyperlink r:id="rId40" w:history="1">
        <w:r w:rsidR="00010664" w:rsidRPr="00010664">
          <w:rPr>
            <w:rStyle w:val="af"/>
            <w:rFonts w:hint="eastAsia"/>
          </w:rPr>
          <w:t>基于</w:t>
        </w:r>
        <w:r w:rsidR="00010664" w:rsidRPr="00010664">
          <w:rPr>
            <w:rStyle w:val="af"/>
            <w:rFonts w:ascii="宋体" w:eastAsia="宋体" w:hAnsi="宋体" w:cs="宋体" w:hint="eastAsia"/>
          </w:rPr>
          <w:t>昇</w:t>
        </w:r>
        <w:r w:rsidR="00010664" w:rsidRPr="00010664">
          <w:rPr>
            <w:rStyle w:val="af"/>
            <w:rFonts w:ascii="方正兰亭黑简体" w:hAnsi="方正兰亭黑简体" w:cs="方正兰亭黑简体" w:hint="eastAsia"/>
          </w:rPr>
          <w:t>腾</w:t>
        </w:r>
        <w:r w:rsidR="00010664" w:rsidRPr="00010664">
          <w:rPr>
            <w:rStyle w:val="af"/>
            <w:rFonts w:hint="eastAsia"/>
          </w:rPr>
          <w:t>CANN</w:t>
        </w:r>
        <w:r w:rsidR="00010664" w:rsidRPr="00010664">
          <w:rPr>
            <w:rStyle w:val="af"/>
            <w:rFonts w:hint="eastAsia"/>
          </w:rPr>
          <w:t>的推理应用开发快速体验（</w:t>
        </w:r>
        <w:r w:rsidR="00010664" w:rsidRPr="00010664">
          <w:rPr>
            <w:rStyle w:val="af"/>
            <w:rFonts w:hint="eastAsia"/>
          </w:rPr>
          <w:t>Python)</w:t>
        </w:r>
      </w:hyperlink>
    </w:p>
    <w:p w14:paraId="073928F0" w14:textId="1B500B7D" w:rsidR="00C2623A" w:rsidRDefault="003E0622" w:rsidP="00010664">
      <w:pPr>
        <w:pStyle w:val="1e"/>
        <w:rPr>
          <w:rStyle w:val="af"/>
        </w:rPr>
      </w:pPr>
      <w:hyperlink r:id="rId41" w:history="1">
        <w:r w:rsidR="00754E08" w:rsidRPr="00754E08">
          <w:rPr>
            <w:rStyle w:val="af"/>
            <w:rFonts w:hint="eastAsia"/>
          </w:rPr>
          <w:t>基于</w:t>
        </w:r>
        <w:r w:rsidR="00754E08" w:rsidRPr="00754E08">
          <w:rPr>
            <w:rStyle w:val="af"/>
            <w:rFonts w:ascii="宋体" w:eastAsia="宋体" w:hAnsi="宋体" w:cs="宋体" w:hint="eastAsia"/>
          </w:rPr>
          <w:t>昇</w:t>
        </w:r>
        <w:r w:rsidR="00754E08" w:rsidRPr="00754E08">
          <w:rPr>
            <w:rStyle w:val="af"/>
            <w:rFonts w:ascii="方正兰亭黑简体" w:hAnsi="方正兰亭黑简体" w:cs="方正兰亭黑简体" w:hint="eastAsia"/>
          </w:rPr>
          <w:t>腾</w:t>
        </w:r>
        <w:r w:rsidR="00754E08" w:rsidRPr="00754E08">
          <w:rPr>
            <w:rStyle w:val="af"/>
            <w:rFonts w:hint="eastAsia"/>
          </w:rPr>
          <w:t>CANN</w:t>
        </w:r>
        <w:r w:rsidR="00754E08" w:rsidRPr="00754E08">
          <w:rPr>
            <w:rStyle w:val="af"/>
            <w:rFonts w:hint="eastAsia"/>
          </w:rPr>
          <w:t>的推理应用开发快速体验（</w:t>
        </w:r>
        <w:r w:rsidR="00754E08" w:rsidRPr="00754E08">
          <w:rPr>
            <w:rStyle w:val="af"/>
            <w:rFonts w:hint="eastAsia"/>
          </w:rPr>
          <w:t>C++</w:t>
        </w:r>
        <w:r w:rsidR="00754E08" w:rsidRPr="00754E08">
          <w:rPr>
            <w:rStyle w:val="af"/>
            <w:rFonts w:hint="eastAsia"/>
          </w:rPr>
          <w:t>）</w:t>
        </w:r>
      </w:hyperlink>
    </w:p>
    <w:p w14:paraId="68D57168" w14:textId="1C5C04E9" w:rsidR="005150BD" w:rsidRDefault="005150BD" w:rsidP="00010664">
      <w:pPr>
        <w:pStyle w:val="1e"/>
      </w:pPr>
      <w:r>
        <w:rPr>
          <w:rFonts w:hint="eastAsia"/>
        </w:rPr>
        <w:t>【</w:t>
      </w:r>
      <w:r w:rsidR="00E56D13">
        <w:rPr>
          <w:rFonts w:hint="eastAsia"/>
        </w:rPr>
        <w:t>进阶实验】</w:t>
      </w:r>
    </w:p>
    <w:p w14:paraId="50B775C9" w14:textId="34B74E7E" w:rsidR="00E56D13" w:rsidRDefault="00E56D13" w:rsidP="00010664">
      <w:pPr>
        <w:pStyle w:val="1e"/>
      </w:pPr>
      <w:r>
        <w:rPr>
          <w:rFonts w:hint="eastAsia"/>
        </w:rPr>
        <w:t>请参考</w:t>
      </w:r>
      <w:r w:rsidR="003E04B6">
        <w:fldChar w:fldCharType="begin"/>
      </w:r>
      <w:r w:rsidR="003E04B6">
        <w:instrText xml:space="preserve"> HYPERLINK "https://gitee.com/ascend/samples/tree/master/python/level2_simple_inference/1_classification/googlenet_imagenet_picture" </w:instrText>
      </w:r>
      <w:r w:rsidR="003E04B6">
        <w:fldChar w:fldCharType="separate"/>
      </w:r>
      <w:r w:rsidRPr="00E56D13">
        <w:rPr>
          <w:rStyle w:val="af"/>
          <w:rFonts w:ascii="宋体" w:eastAsia="宋体" w:hAnsi="宋体" w:cs="宋体" w:hint="eastAsia"/>
        </w:rPr>
        <w:t>A</w:t>
      </w:r>
      <w:r w:rsidRPr="00E56D13">
        <w:rPr>
          <w:rStyle w:val="af"/>
          <w:rFonts w:ascii="宋体" w:eastAsia="宋体" w:hAnsi="宋体" w:cs="宋体"/>
        </w:rPr>
        <w:t>scend/samples</w:t>
      </w:r>
      <w:r w:rsidR="003E04B6">
        <w:rPr>
          <w:rStyle w:val="af"/>
          <w:rFonts w:ascii="宋体" w:eastAsia="宋体" w:hAnsi="宋体" w:cs="宋体"/>
        </w:rPr>
        <w:fldChar w:fldCharType="end"/>
      </w:r>
      <w:r w:rsidRPr="008E75C0">
        <w:t>代码仓库</w:t>
      </w:r>
      <w:r w:rsidRPr="008E75C0">
        <w:rPr>
          <w:rFonts w:hint="eastAsia"/>
        </w:rPr>
        <w:t xml:space="preserve"> </w:t>
      </w:r>
      <w:r w:rsidRPr="008E75C0">
        <w:t>在</w:t>
      </w:r>
      <w:r w:rsidRPr="008E75C0">
        <w:t>ECS</w:t>
      </w:r>
      <w:r w:rsidRPr="008E75C0">
        <w:t>上完成</w:t>
      </w:r>
      <w:proofErr w:type="spellStart"/>
      <w:r w:rsidRPr="008E75C0">
        <w:rPr>
          <w:rFonts w:hint="eastAsia"/>
        </w:rPr>
        <w:t>googlenet_imagenet_picture</w:t>
      </w:r>
      <w:proofErr w:type="spellEnd"/>
      <w:r w:rsidRPr="008E75C0">
        <w:t xml:space="preserve"> </w:t>
      </w:r>
      <w:r w:rsidRPr="008E75C0">
        <w:t>推理</w:t>
      </w:r>
      <w:r w:rsidRPr="008E75C0">
        <w:rPr>
          <w:rFonts w:hint="eastAsia"/>
        </w:rPr>
        <w:t>实验</w:t>
      </w:r>
    </w:p>
    <w:p w14:paraId="774B114F" w14:textId="34DD512E" w:rsidR="0010004C" w:rsidRDefault="0010004C" w:rsidP="0010004C">
      <w:pPr>
        <w:pStyle w:val="1"/>
      </w:pPr>
      <w:bookmarkStart w:id="62" w:name="_Toc132203531"/>
      <w:r>
        <w:rPr>
          <w:rFonts w:hint="eastAsia"/>
        </w:rPr>
        <w:lastRenderedPageBreak/>
        <w:t>附录环境准备</w:t>
      </w:r>
      <w:bookmarkEnd w:id="62"/>
    </w:p>
    <w:p w14:paraId="0661384E" w14:textId="77777777" w:rsidR="0010004C" w:rsidRDefault="0010004C" w:rsidP="0010004C">
      <w:pPr>
        <w:pStyle w:val="2"/>
        <w:rPr>
          <w:lang w:eastAsia="zh-CN"/>
        </w:rPr>
      </w:pPr>
      <w:bookmarkStart w:id="63" w:name="_Toc99097201"/>
      <w:bookmarkStart w:id="64" w:name="_Toc132203532"/>
      <w:r w:rsidRPr="008F2140">
        <w:rPr>
          <w:lang w:eastAsia="zh-CN"/>
        </w:rPr>
        <w:t>购买</w:t>
      </w:r>
      <w:r w:rsidRPr="008F2140">
        <w:rPr>
          <w:lang w:eastAsia="zh-CN"/>
        </w:rPr>
        <w:t>ECS</w:t>
      </w:r>
      <w:r w:rsidRPr="008F2140">
        <w:rPr>
          <w:lang w:eastAsia="zh-CN"/>
        </w:rPr>
        <w:t>服务</w:t>
      </w:r>
      <w:r w:rsidRPr="008F2140">
        <w:rPr>
          <w:lang w:eastAsia="zh-CN"/>
        </w:rPr>
        <w:t>-Ai1</w:t>
      </w:r>
      <w:r w:rsidRPr="008F2140">
        <w:rPr>
          <w:lang w:eastAsia="zh-CN"/>
        </w:rPr>
        <w:t>资源</w:t>
      </w:r>
      <w:r w:rsidRPr="008F2140">
        <w:rPr>
          <w:lang w:eastAsia="zh-CN"/>
        </w:rPr>
        <w:t>——</w:t>
      </w:r>
      <w:r w:rsidRPr="008F2140">
        <w:rPr>
          <w:lang w:eastAsia="zh-CN"/>
        </w:rPr>
        <w:t>推理用</w:t>
      </w:r>
      <w:bookmarkEnd w:id="63"/>
      <w:bookmarkEnd w:id="64"/>
    </w:p>
    <w:p w14:paraId="5AB9AF60" w14:textId="77777777" w:rsidR="0010004C" w:rsidRPr="00E924F9" w:rsidRDefault="0010004C" w:rsidP="0010004C">
      <w:pPr>
        <w:pStyle w:val="3"/>
      </w:pPr>
      <w:bookmarkStart w:id="65" w:name="_Toc97128518"/>
      <w:bookmarkStart w:id="66" w:name="_Toc117841784"/>
      <w:bookmarkStart w:id="67" w:name="_Toc132203533"/>
      <w:r>
        <w:rPr>
          <w:rFonts w:hint="eastAsia"/>
        </w:rPr>
        <w:t>获取镜像</w:t>
      </w:r>
      <w:bookmarkEnd w:id="65"/>
      <w:bookmarkEnd w:id="66"/>
      <w:bookmarkEnd w:id="67"/>
    </w:p>
    <w:p w14:paraId="2089CD34" w14:textId="77777777" w:rsidR="0010004C" w:rsidRDefault="0010004C" w:rsidP="0010004C">
      <w:pPr>
        <w:pStyle w:val="1e"/>
      </w:pPr>
      <w:r>
        <w:rPr>
          <w:rFonts w:hint="eastAsia"/>
        </w:rPr>
        <w:t>本节指导如何获取华为云账号</w:t>
      </w:r>
      <w:proofErr w:type="gramStart"/>
      <w:r>
        <w:rPr>
          <w:rFonts w:hint="eastAsia"/>
        </w:rPr>
        <w:t>下项目</w:t>
      </w:r>
      <w:proofErr w:type="gramEnd"/>
      <w:r>
        <w:rPr>
          <w:rFonts w:hint="eastAsia"/>
        </w:rPr>
        <w:t>ID</w:t>
      </w:r>
      <w:r>
        <w:rPr>
          <w:rFonts w:hint="eastAsia"/>
        </w:rPr>
        <w:t>，以便方便导入实验所需镜像。</w:t>
      </w:r>
    </w:p>
    <w:p w14:paraId="6191F784" w14:textId="77777777" w:rsidR="0010004C" w:rsidRDefault="0010004C" w:rsidP="0010004C">
      <w:pPr>
        <w:pStyle w:val="30"/>
      </w:pPr>
      <w:r>
        <w:rPr>
          <w:rFonts w:hint="eastAsia"/>
        </w:rPr>
        <w:t>获取项目</w:t>
      </w:r>
      <w:r>
        <w:rPr>
          <w:rFonts w:hint="eastAsia"/>
        </w:rPr>
        <w:t>ID</w:t>
      </w:r>
    </w:p>
    <w:p w14:paraId="37D16290" w14:textId="77777777" w:rsidR="0010004C" w:rsidRPr="0062678B" w:rsidRDefault="0010004C" w:rsidP="0010004C">
      <w:pPr>
        <w:pStyle w:val="4a"/>
      </w:pPr>
      <w:r w:rsidRPr="0062678B">
        <w:t>进入华为云网址：</w:t>
      </w:r>
      <w:r>
        <w:fldChar w:fldCharType="begin"/>
      </w:r>
      <w:r>
        <w:instrText xml:space="preserve"> HYPERLINK "https://www.huaweicloud.com/" </w:instrText>
      </w:r>
      <w:r>
        <w:fldChar w:fldCharType="separate"/>
      </w:r>
      <w:r w:rsidRPr="0062678B">
        <w:rPr>
          <w:rStyle w:val="af"/>
        </w:rPr>
        <w:t>https://www.huaweicloud.com/</w:t>
      </w:r>
      <w:r>
        <w:rPr>
          <w:rStyle w:val="af"/>
        </w:rPr>
        <w:fldChar w:fldCharType="end"/>
      </w:r>
    </w:p>
    <w:p w14:paraId="76BEFF75" w14:textId="77777777" w:rsidR="0010004C" w:rsidRPr="00DC2395" w:rsidRDefault="0010004C" w:rsidP="0010004C">
      <w:pPr>
        <w:pStyle w:val="4a"/>
      </w:pPr>
      <w:r w:rsidRPr="00DC2395">
        <w:rPr>
          <w:rFonts w:hint="eastAsia"/>
        </w:rPr>
        <w:t>点击</w:t>
      </w:r>
      <w:r w:rsidRPr="00DC2395">
        <w:rPr>
          <w:rFonts w:hint="eastAsia"/>
        </w:rPr>
        <w:t xml:space="preserve"> </w:t>
      </w:r>
      <w:r w:rsidRPr="00DC2395">
        <w:rPr>
          <w:rFonts w:hint="eastAsia"/>
        </w:rPr>
        <w:t>“账号中心”</w:t>
      </w:r>
    </w:p>
    <w:p w14:paraId="185B20D8" w14:textId="77777777" w:rsidR="0010004C" w:rsidRDefault="0010004C" w:rsidP="0010004C">
      <w:pPr>
        <w:pStyle w:val="1e"/>
      </w:pPr>
      <w:r>
        <w:rPr>
          <w:noProof/>
        </w:rPr>
        <w:drawing>
          <wp:inline distT="0" distB="0" distL="0" distR="0" wp14:anchorId="775F3AA0" wp14:editId="1B5907FC">
            <wp:extent cx="4245811" cy="1047136"/>
            <wp:effectExtent l="0" t="0" r="254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351" cy="10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353" w14:textId="77777777" w:rsidR="0010004C" w:rsidRDefault="0010004C" w:rsidP="0010004C">
      <w:pPr>
        <w:pStyle w:val="9"/>
      </w:pPr>
      <w:r>
        <w:rPr>
          <w:rFonts w:hint="eastAsia"/>
        </w:rPr>
        <w:t xml:space="preserve"> </w:t>
      </w:r>
      <w:r>
        <w:rPr>
          <w:rFonts w:hint="eastAsia"/>
        </w:rPr>
        <w:t>账号中心</w:t>
      </w:r>
    </w:p>
    <w:p w14:paraId="73DD4494" w14:textId="77777777" w:rsidR="0010004C" w:rsidRDefault="0010004C" w:rsidP="0010004C">
      <w:pPr>
        <w:pStyle w:val="4a"/>
      </w:pPr>
      <w:r>
        <w:rPr>
          <w:rFonts w:hint="eastAsia"/>
        </w:rPr>
        <w:t xml:space="preserve"> </w:t>
      </w:r>
      <w:r>
        <w:rPr>
          <w:rFonts w:hint="eastAsia"/>
        </w:rPr>
        <w:t>点击“我的凭证”</w:t>
      </w:r>
    </w:p>
    <w:p w14:paraId="0A9CE4AB" w14:textId="77777777" w:rsidR="0010004C" w:rsidRDefault="0010004C" w:rsidP="0010004C">
      <w:pPr>
        <w:pStyle w:val="1e"/>
      </w:pPr>
      <w:r>
        <w:rPr>
          <w:noProof/>
        </w:rPr>
        <w:drawing>
          <wp:inline distT="0" distB="0" distL="0" distR="0" wp14:anchorId="41940BC3" wp14:editId="3141917C">
            <wp:extent cx="4122263" cy="1138990"/>
            <wp:effectExtent l="19050" t="19050" r="12065" b="2349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7756" cy="11432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FD342F" w14:textId="77777777" w:rsidR="0010004C" w:rsidRDefault="0010004C" w:rsidP="0010004C">
      <w:pPr>
        <w:pStyle w:val="9"/>
      </w:pPr>
      <w:r>
        <w:rPr>
          <w:rFonts w:hint="eastAsia"/>
        </w:rPr>
        <w:t>我的凭证</w:t>
      </w:r>
    </w:p>
    <w:p w14:paraId="6FC7D486" w14:textId="77777777" w:rsidR="0010004C" w:rsidRDefault="0010004C" w:rsidP="0010004C">
      <w:pPr>
        <w:pStyle w:val="4a"/>
      </w:pPr>
      <w:r>
        <w:rPr>
          <w:rFonts w:hint="eastAsia"/>
        </w:rPr>
        <w:t>获取项目</w:t>
      </w:r>
      <w:r>
        <w:rPr>
          <w:rFonts w:hint="eastAsia"/>
        </w:rPr>
        <w:t>ID</w:t>
      </w:r>
    </w:p>
    <w:p w14:paraId="603116A2" w14:textId="7DFE2E63" w:rsidR="0010004C" w:rsidRDefault="0010004C" w:rsidP="0010004C">
      <w:pPr>
        <w:pStyle w:val="1e"/>
      </w:pPr>
      <w:r>
        <w:rPr>
          <w:rFonts w:hint="eastAsia"/>
        </w:rPr>
        <w:t>选择项目为“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-nor</w:t>
      </w:r>
      <w:r>
        <w:t>th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”的项目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，华为技术支持</w:t>
      </w:r>
      <w:r w:rsidRPr="004E576B">
        <w:rPr>
          <w:rFonts w:hint="eastAsia"/>
        </w:rPr>
        <w:t>给</w:t>
      </w:r>
      <w:r>
        <w:rPr>
          <w:rFonts w:hint="eastAsia"/>
        </w:rPr>
        <w:t>高校老师</w:t>
      </w:r>
      <w:r w:rsidRPr="004E576B">
        <w:rPr>
          <w:rFonts w:hint="eastAsia"/>
        </w:rPr>
        <w:t>分发镜像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D366DD">
        <w:t>CANN5.</w:t>
      </w:r>
      <w:r w:rsidR="00A4004A">
        <w:t>1</w:t>
      </w:r>
      <w:r>
        <w:rPr>
          <w:rFonts w:hint="eastAsia"/>
        </w:rPr>
        <w:t>”。</w:t>
      </w:r>
      <w:r>
        <w:rPr>
          <w:rFonts w:hint="eastAsia"/>
        </w:rPr>
        <w:t xml:space="preserve"> </w:t>
      </w:r>
    </w:p>
    <w:p w14:paraId="358DD100" w14:textId="5184203C" w:rsidR="002241C9" w:rsidRDefault="002241C9" w:rsidP="0010004C">
      <w:pPr>
        <w:pStyle w:val="1e"/>
      </w:pPr>
      <w:r>
        <w:rPr>
          <w:rFonts w:hint="eastAsia"/>
        </w:rPr>
        <w:t>备注：如果有很多学员需要分享，可在班级群</w:t>
      </w:r>
      <w:proofErr w:type="gramStart"/>
      <w:r>
        <w:rPr>
          <w:rFonts w:hint="eastAsia"/>
        </w:rPr>
        <w:t>发起腾讯文档</w:t>
      </w:r>
      <w:proofErr w:type="gramEnd"/>
      <w:r>
        <w:rPr>
          <w:rFonts w:hint="eastAsia"/>
        </w:rPr>
        <w:t>或接龙，由学员填写完毕后，统一分享</w:t>
      </w:r>
      <w:r>
        <w:rPr>
          <w:rFonts w:hint="eastAsia"/>
        </w:rPr>
        <w:t>.</w:t>
      </w:r>
    </w:p>
    <w:p w14:paraId="563E2BBA" w14:textId="77777777" w:rsidR="0010004C" w:rsidRDefault="0010004C" w:rsidP="0010004C">
      <w:pPr>
        <w:pStyle w:val="1e"/>
      </w:pPr>
      <w:r>
        <w:rPr>
          <w:noProof/>
        </w:rPr>
        <w:lastRenderedPageBreak/>
        <w:drawing>
          <wp:inline distT="0" distB="0" distL="0" distR="0" wp14:anchorId="38C4575F" wp14:editId="5F58B013">
            <wp:extent cx="3985754" cy="1433095"/>
            <wp:effectExtent l="19050" t="19050" r="15240" b="15240"/>
            <wp:docPr id="97" name="图片 97" descr="C:\Users\cwx1065250\AppData\Roaming\eSpace_Desktop\UserData\cwx1065250\imagefiles\originalImgfiles\B7F105B4-CEDE-4570-9C71-9511702CD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wx1065250\AppData\Roaming\eSpace_Desktop\UserData\cwx1065250\imagefiles\originalImgfiles\B7F105B4-CEDE-4570-9C71-9511702CD4D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78" cy="1444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06779" w14:textId="77777777" w:rsidR="0010004C" w:rsidRDefault="0010004C" w:rsidP="0010004C">
      <w:pPr>
        <w:pStyle w:val="9"/>
      </w:pPr>
      <w:r>
        <w:rPr>
          <w:rFonts w:hint="eastAsia"/>
        </w:rPr>
        <w:t>项目</w:t>
      </w:r>
      <w:r>
        <w:rPr>
          <w:rFonts w:hint="eastAsia"/>
        </w:rPr>
        <w:t>ID</w:t>
      </w:r>
    </w:p>
    <w:p w14:paraId="382E4BD3" w14:textId="77777777" w:rsidR="0010004C" w:rsidRDefault="0010004C" w:rsidP="0010004C">
      <w:pPr>
        <w:pStyle w:val="30"/>
      </w:pPr>
      <w:r>
        <w:rPr>
          <w:rFonts w:hint="eastAsia"/>
        </w:rPr>
        <w:t>共享镜像</w:t>
      </w:r>
    </w:p>
    <w:p w14:paraId="631FA056" w14:textId="77777777" w:rsidR="0010004C" w:rsidRDefault="0010004C" w:rsidP="0010004C">
      <w:pPr>
        <w:pStyle w:val="1e"/>
      </w:pPr>
      <w:r>
        <w:rPr>
          <w:rFonts w:hint="eastAsia"/>
        </w:rPr>
        <w:t>（镜像分享者</w:t>
      </w:r>
      <w:r w:rsidRPr="00030DE9">
        <w:rPr>
          <w:rFonts w:hint="eastAsia"/>
        </w:rPr>
        <w:t>需要操作</w:t>
      </w:r>
      <w:r>
        <w:rPr>
          <w:rFonts w:hint="eastAsia"/>
        </w:rPr>
        <w:t>）把项目</w:t>
      </w:r>
      <w:r>
        <w:rPr>
          <w:rFonts w:hint="eastAsia"/>
        </w:rPr>
        <w:t>ID</w:t>
      </w:r>
      <w:r>
        <w:rPr>
          <w:rFonts w:hint="eastAsia"/>
        </w:rPr>
        <w:t>复制到项目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点击确定。</w:t>
      </w:r>
    </w:p>
    <w:p w14:paraId="4F56F668" w14:textId="77777777" w:rsidR="0010004C" w:rsidRPr="00D366DD" w:rsidRDefault="0010004C" w:rsidP="0010004C">
      <w:pPr>
        <w:pStyle w:val="1e"/>
      </w:pPr>
      <w:r w:rsidRPr="00CF7EC5">
        <w:rPr>
          <w:noProof/>
        </w:rPr>
        <w:drawing>
          <wp:inline distT="0" distB="0" distL="0" distR="0" wp14:anchorId="6867BD90" wp14:editId="6EE03665">
            <wp:extent cx="3937706" cy="1876927"/>
            <wp:effectExtent l="19050" t="19050" r="24765" b="285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1074" cy="18832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7D496" w14:textId="77777777" w:rsidR="0010004C" w:rsidRPr="00F056D7" w:rsidRDefault="0010004C" w:rsidP="0010004C">
      <w:pPr>
        <w:pStyle w:val="3"/>
        <w:rPr>
          <w:rFonts w:cs="Huawei Sans"/>
        </w:rPr>
      </w:pPr>
      <w:bookmarkStart w:id="68" w:name="_Toc99097202"/>
      <w:bookmarkStart w:id="69" w:name="_Toc132203534"/>
      <w:bookmarkStart w:id="70" w:name="_Toc94427073"/>
      <w:bookmarkStart w:id="71" w:name="ECS弹性云服务器创建成功"/>
      <w:bookmarkStart w:id="72" w:name="创建ECS弹性云服务器"/>
      <w:r w:rsidRPr="00F056D7">
        <w:rPr>
          <w:rFonts w:cs="Huawei Sans"/>
        </w:rPr>
        <w:t>创建</w:t>
      </w:r>
      <w:r w:rsidRPr="00F056D7">
        <w:rPr>
          <w:rFonts w:cs="Huawei Sans"/>
        </w:rPr>
        <w:t>ECS</w:t>
      </w:r>
      <w:r w:rsidRPr="00F056D7">
        <w:rPr>
          <w:rFonts w:cs="Huawei Sans"/>
        </w:rPr>
        <w:t>弹性云服务器</w:t>
      </w:r>
      <w:bookmarkEnd w:id="68"/>
      <w:bookmarkEnd w:id="69"/>
      <w:r w:rsidRPr="00F056D7">
        <w:rPr>
          <w:rFonts w:cs="Huawei Sans"/>
        </w:rPr>
        <w:t xml:space="preserve"> </w:t>
      </w:r>
      <w:bookmarkEnd w:id="70"/>
    </w:p>
    <w:p w14:paraId="685FF220" w14:textId="77777777" w:rsidR="0010004C" w:rsidRPr="00F056D7" w:rsidRDefault="0010004C" w:rsidP="0010004C">
      <w:pPr>
        <w:pStyle w:val="30"/>
      </w:pPr>
      <w:bookmarkStart w:id="73" w:name="_MobaXterm连接ECS"/>
      <w:bookmarkStart w:id="74" w:name="_Toc81989319"/>
      <w:bookmarkStart w:id="75" w:name="_Toc82703595"/>
      <w:bookmarkStart w:id="76" w:name="_Toc89954469"/>
      <w:bookmarkStart w:id="77" w:name="_Toc94191540"/>
      <w:bookmarkStart w:id="78" w:name="_Toc94427074"/>
      <w:bookmarkStart w:id="79" w:name="_Toc99097203"/>
      <w:bookmarkEnd w:id="71"/>
      <w:bookmarkEnd w:id="72"/>
      <w:bookmarkEnd w:id="73"/>
      <w:r w:rsidRPr="00F056D7">
        <w:t>进入华为云</w:t>
      </w:r>
      <w:r w:rsidRPr="00F056D7">
        <w:t>ECS</w:t>
      </w:r>
      <w:r w:rsidRPr="00F056D7">
        <w:t>控制台</w:t>
      </w:r>
    </w:p>
    <w:p w14:paraId="43D8AE1C" w14:textId="77777777" w:rsidR="0010004C" w:rsidRPr="00F056D7" w:rsidRDefault="0010004C" w:rsidP="0010004C">
      <w:pPr>
        <w:pStyle w:val="1e"/>
        <w:rPr>
          <w:rFonts w:cs="Huawei Sans"/>
        </w:rPr>
      </w:pPr>
      <w:r w:rsidRPr="00F056D7">
        <w:rPr>
          <w:rFonts w:cs="Huawei Sans"/>
        </w:rPr>
        <w:t>在</w:t>
      </w:r>
      <w:hyperlink r:id="rId46" w:history="1">
        <w:r w:rsidRPr="00F056D7">
          <w:rPr>
            <w:rStyle w:val="af"/>
            <w:rFonts w:cs="Huawei Sans"/>
          </w:rPr>
          <w:t>华为云</w:t>
        </w:r>
        <w:r w:rsidRPr="00F056D7">
          <w:rPr>
            <w:rStyle w:val="af"/>
            <w:rFonts w:cs="Huawei Sans"/>
          </w:rPr>
          <w:t>ECS</w:t>
        </w:r>
        <w:r w:rsidRPr="00F056D7">
          <w:rPr>
            <w:rStyle w:val="af"/>
            <w:rFonts w:cs="Huawei Sans"/>
          </w:rPr>
          <w:t>主页</w:t>
        </w:r>
      </w:hyperlink>
      <w:r w:rsidRPr="00F056D7">
        <w:rPr>
          <w:rFonts w:cs="Huawei Sans"/>
        </w:rPr>
        <w:t>，点击</w:t>
      </w:r>
      <w:r w:rsidRPr="00F056D7">
        <w:rPr>
          <w:rFonts w:cs="Huawei Sans" w:hint="eastAsia"/>
        </w:rPr>
        <w:t>“管理控制台”进</w:t>
      </w:r>
      <w:r w:rsidRPr="00F056D7">
        <w:rPr>
          <w:rFonts w:cs="Huawei Sans"/>
        </w:rPr>
        <w:t>入</w:t>
      </w:r>
      <w:r w:rsidRPr="00F056D7">
        <w:rPr>
          <w:rFonts w:cs="Huawei Sans"/>
        </w:rPr>
        <w:t>ECS</w:t>
      </w:r>
      <w:r w:rsidRPr="00F056D7">
        <w:rPr>
          <w:rFonts w:cs="Huawei Sans"/>
        </w:rPr>
        <w:t>的管理页面。</w:t>
      </w:r>
    </w:p>
    <w:p w14:paraId="6A9C4501" w14:textId="77777777" w:rsidR="0010004C" w:rsidRPr="00F056D7" w:rsidRDefault="0010004C" w:rsidP="0010004C">
      <w:pPr>
        <w:pStyle w:val="1e"/>
      </w:pPr>
      <w:r w:rsidRPr="00F056D7">
        <w:rPr>
          <w:noProof/>
        </w:rPr>
        <w:drawing>
          <wp:inline distT="0" distB="0" distL="0" distR="0" wp14:anchorId="1D56362A" wp14:editId="56F1C2C2">
            <wp:extent cx="5400000" cy="2070244"/>
            <wp:effectExtent l="19050" t="19050" r="10795" b="2540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02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03998" w14:textId="77777777" w:rsidR="0010004C" w:rsidRDefault="0010004C" w:rsidP="0010004C">
      <w:pPr>
        <w:pStyle w:val="9"/>
        <w:rPr>
          <w:rFonts w:cs="Huawei Sans"/>
        </w:rPr>
      </w:pPr>
      <w:r w:rsidRPr="00F056D7">
        <w:rPr>
          <w:rFonts w:cs="Huawei Sans"/>
        </w:rPr>
        <w:t>华为云</w:t>
      </w:r>
      <w:r w:rsidRPr="00F056D7">
        <w:rPr>
          <w:rFonts w:cs="Huawei Sans"/>
        </w:rPr>
        <w:t>ECS</w:t>
      </w:r>
      <w:r w:rsidRPr="00F056D7">
        <w:rPr>
          <w:rFonts w:cs="Huawei Sans"/>
        </w:rPr>
        <w:t>主页</w:t>
      </w:r>
      <w:r w:rsidRPr="00F056D7">
        <w:rPr>
          <w:rFonts w:cs="Huawei Sans"/>
        </w:rPr>
        <w:t xml:space="preserve">      </w:t>
      </w:r>
    </w:p>
    <w:p w14:paraId="717E23DA" w14:textId="77777777" w:rsidR="0010004C" w:rsidRDefault="0010004C" w:rsidP="0010004C">
      <w:pPr>
        <w:pStyle w:val="30"/>
        <w:rPr>
          <w:noProof/>
        </w:rPr>
      </w:pPr>
      <w:r>
        <w:rPr>
          <w:rFonts w:hint="eastAsia"/>
        </w:rPr>
        <w:t>接受共享镜像</w:t>
      </w:r>
    </w:p>
    <w:p w14:paraId="0F3265C6" w14:textId="77777777" w:rsidR="0010004C" w:rsidRPr="0062678B" w:rsidRDefault="0010004C" w:rsidP="0010004C">
      <w:pPr>
        <w:pStyle w:val="1e"/>
      </w:pPr>
      <w:r w:rsidRPr="00F056D7">
        <w:lastRenderedPageBreak/>
        <w:t>在左侧菜单栏中选择</w:t>
      </w:r>
      <w:r w:rsidRPr="00F056D7">
        <w:rPr>
          <w:rFonts w:hint="eastAsia"/>
        </w:rPr>
        <w:t>“</w:t>
      </w:r>
      <w:r>
        <w:rPr>
          <w:rFonts w:hint="eastAsia"/>
        </w:rPr>
        <w:t>镜像服务</w:t>
      </w:r>
      <w:r w:rsidRPr="00F056D7">
        <w:rPr>
          <w:rFonts w:hint="eastAsia"/>
        </w:rPr>
        <w:t>”</w:t>
      </w:r>
      <w:r w:rsidRPr="0062678B">
        <w:rPr>
          <w:noProof/>
        </w:rPr>
        <w:drawing>
          <wp:inline distT="0" distB="0" distL="0" distR="0" wp14:anchorId="3FA4582E" wp14:editId="3158783C">
            <wp:extent cx="5454000" cy="197640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76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70EE9" w14:textId="77777777" w:rsidR="0010004C" w:rsidRPr="0062678B" w:rsidRDefault="0010004C" w:rsidP="0010004C">
      <w:pPr>
        <w:pStyle w:val="9"/>
        <w:ind w:left="1701"/>
      </w:pPr>
      <w:r w:rsidRPr="0062678B">
        <w:t xml:space="preserve"> </w:t>
      </w:r>
      <w:r w:rsidRPr="0062678B">
        <w:t>镜像服务</w:t>
      </w:r>
      <w:r w:rsidRPr="0062678B">
        <w:t xml:space="preserve">       </w:t>
      </w:r>
    </w:p>
    <w:p w14:paraId="4183BA0A" w14:textId="77777777" w:rsidR="0010004C" w:rsidRPr="0062678B" w:rsidRDefault="0010004C" w:rsidP="0010004C">
      <w:pPr>
        <w:pStyle w:val="1e"/>
      </w:pPr>
      <w:r>
        <w:rPr>
          <w:rFonts w:hint="eastAsia"/>
        </w:rPr>
        <w:t>选择“</w:t>
      </w:r>
      <w:r w:rsidRPr="0062678B">
        <w:t>共享镜像</w:t>
      </w:r>
      <w:r>
        <w:rPr>
          <w:rFonts w:hint="eastAsia"/>
        </w:rPr>
        <w:t>”</w:t>
      </w:r>
      <w:r w:rsidRPr="0062678B">
        <w:t>，</w:t>
      </w:r>
      <w:r>
        <w:rPr>
          <w:rFonts w:hint="eastAsia"/>
        </w:rPr>
        <w:t>“全部接受”。</w:t>
      </w:r>
      <w:r w:rsidRPr="0062678B">
        <w:rPr>
          <w:noProof/>
        </w:rPr>
        <w:drawing>
          <wp:inline distT="0" distB="0" distL="0" distR="0" wp14:anchorId="5263C956" wp14:editId="46D8D437">
            <wp:extent cx="5454000" cy="1360800"/>
            <wp:effectExtent l="19050" t="19050" r="13970" b="11430"/>
            <wp:docPr id="131" name="图片 131" descr="C:\Users\cWX1065250\AppData\Roaming\eSpace_Desktop\UserData\cwx1065250\imagefiles\originalImgfiles\91CA94D7-1845-4496-89E6-1B8E8A256C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WX1065250\AppData\Roaming\eSpace_Desktop\UserData\cwx1065250\imagefiles\originalImgfiles\91CA94D7-1845-4496-89E6-1B8E8A256CDD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36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4F0B7" w14:textId="77777777" w:rsidR="0010004C" w:rsidRPr="00F056D7" w:rsidRDefault="0010004C" w:rsidP="0010004C">
      <w:pPr>
        <w:pStyle w:val="9"/>
        <w:ind w:left="1701"/>
      </w:pPr>
      <w:r w:rsidRPr="0062678B">
        <w:t>共享镜像</w:t>
      </w:r>
      <w:r w:rsidRPr="0062678B">
        <w:t xml:space="preserve">                                               </w:t>
      </w:r>
      <w:r w:rsidRPr="00F056D7">
        <w:t xml:space="preserve">                                       </w:t>
      </w:r>
    </w:p>
    <w:p w14:paraId="08138994" w14:textId="77777777" w:rsidR="0010004C" w:rsidRPr="00F056D7" w:rsidRDefault="0010004C" w:rsidP="0010004C">
      <w:pPr>
        <w:pStyle w:val="30"/>
      </w:pPr>
      <w:r w:rsidRPr="00F056D7">
        <w:t>创建弹性云服务器</w:t>
      </w:r>
    </w:p>
    <w:p w14:paraId="7091B839" w14:textId="77777777" w:rsidR="0010004C" w:rsidRPr="00F056D7" w:rsidRDefault="0010004C" w:rsidP="0010004C">
      <w:pPr>
        <w:pStyle w:val="1e"/>
      </w:pPr>
      <w:r w:rsidRPr="00F056D7">
        <w:t>控制台区域选择</w:t>
      </w:r>
      <w:r w:rsidRPr="00F056D7">
        <w:rPr>
          <w:rFonts w:hint="eastAsia"/>
        </w:rPr>
        <w:t>“华北－北京四”</w:t>
      </w:r>
      <w:r w:rsidRPr="00F056D7">
        <w:t>，在左侧菜单栏中选择</w:t>
      </w:r>
      <w:r w:rsidRPr="00F056D7">
        <w:rPr>
          <w:rFonts w:hint="eastAsia"/>
        </w:rPr>
        <w:t>“弹性云服务器”</w:t>
      </w:r>
      <w:r w:rsidRPr="00F056D7">
        <w:t>，在右上角</w:t>
      </w:r>
      <w:r w:rsidRPr="00F056D7">
        <w:rPr>
          <w:rFonts w:hint="eastAsia"/>
        </w:rPr>
        <w:t>“购买弹性云服务器”。</w:t>
      </w:r>
    </w:p>
    <w:p w14:paraId="21554B29" w14:textId="77777777" w:rsidR="0010004C" w:rsidRPr="00F056D7" w:rsidRDefault="0010004C" w:rsidP="0010004C">
      <w:pPr>
        <w:pStyle w:val="1e"/>
      </w:pPr>
      <w:r w:rsidRPr="00F056D7">
        <w:rPr>
          <w:noProof/>
        </w:rPr>
        <w:drawing>
          <wp:inline distT="0" distB="0" distL="0" distR="0" wp14:anchorId="19E1BE09" wp14:editId="04441213">
            <wp:extent cx="5400000" cy="1614173"/>
            <wp:effectExtent l="19050" t="19050" r="10795" b="2413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14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11F76" w14:textId="77777777" w:rsidR="0010004C" w:rsidRPr="00F056D7" w:rsidRDefault="0010004C" w:rsidP="0010004C">
      <w:pPr>
        <w:pStyle w:val="9"/>
        <w:rPr>
          <w:rFonts w:cs="Huawei Sans"/>
        </w:rPr>
      </w:pPr>
      <w:r w:rsidRPr="00F056D7">
        <w:rPr>
          <w:rFonts w:cs="Huawei Sans"/>
        </w:rPr>
        <w:t xml:space="preserve">ECS </w:t>
      </w:r>
      <w:r w:rsidRPr="00F056D7">
        <w:rPr>
          <w:rFonts w:cs="Huawei Sans"/>
        </w:rPr>
        <w:t>控制台</w:t>
      </w:r>
    </w:p>
    <w:p w14:paraId="5790DB37" w14:textId="77777777" w:rsidR="0010004C" w:rsidRPr="00F056D7" w:rsidRDefault="0010004C" w:rsidP="0010004C">
      <w:pPr>
        <w:pStyle w:val="1e"/>
      </w:pPr>
      <w:r w:rsidRPr="00F056D7">
        <w:t>在</w:t>
      </w:r>
      <w:r w:rsidRPr="00F056D7">
        <w:rPr>
          <w:rFonts w:hint="eastAsia"/>
        </w:rPr>
        <w:t>“基础配置”</w:t>
      </w:r>
      <w:r w:rsidRPr="00F056D7">
        <w:t>里，选择如下配置：</w:t>
      </w:r>
    </w:p>
    <w:p w14:paraId="6B36B5A7" w14:textId="77777777" w:rsidR="0010004C" w:rsidRPr="00F056D7" w:rsidRDefault="0010004C" w:rsidP="0010004C">
      <w:pPr>
        <w:pStyle w:val="4a"/>
      </w:pPr>
      <w:r w:rsidRPr="00F056D7">
        <w:t>计费模式：按需计费。</w:t>
      </w:r>
    </w:p>
    <w:p w14:paraId="2CE3BE5B" w14:textId="77777777" w:rsidR="0010004C" w:rsidRPr="00F056D7" w:rsidRDefault="0010004C" w:rsidP="0010004C">
      <w:pPr>
        <w:pStyle w:val="4a"/>
      </w:pPr>
      <w:r w:rsidRPr="00F056D7">
        <w:t>区域：华北</w:t>
      </w:r>
      <w:r w:rsidRPr="00F056D7">
        <w:t>-</w:t>
      </w:r>
      <w:r w:rsidRPr="00F056D7">
        <w:t>北京四。</w:t>
      </w:r>
    </w:p>
    <w:p w14:paraId="380A781C" w14:textId="77777777" w:rsidR="0010004C" w:rsidRPr="00F056D7" w:rsidRDefault="0010004C" w:rsidP="0010004C">
      <w:pPr>
        <w:pStyle w:val="4a"/>
      </w:pPr>
      <w:r w:rsidRPr="00F056D7">
        <w:t>可用区：随机分配。</w:t>
      </w:r>
    </w:p>
    <w:p w14:paraId="04AE95DA" w14:textId="77777777" w:rsidR="0010004C" w:rsidRPr="00F056D7" w:rsidRDefault="0010004C" w:rsidP="0010004C">
      <w:pPr>
        <w:pStyle w:val="4a"/>
      </w:pPr>
      <w:r w:rsidRPr="00F056D7">
        <w:t>CPU</w:t>
      </w:r>
      <w:r w:rsidRPr="00F056D7">
        <w:t>架构：</w:t>
      </w:r>
      <w:r w:rsidRPr="00F056D7">
        <w:t>x86</w:t>
      </w:r>
      <w:r w:rsidRPr="00F056D7">
        <w:t>计算。</w:t>
      </w:r>
    </w:p>
    <w:p w14:paraId="38B79134" w14:textId="77777777" w:rsidR="0010004C" w:rsidRPr="00F056D7" w:rsidRDefault="0010004C" w:rsidP="0010004C">
      <w:pPr>
        <w:pStyle w:val="4a"/>
      </w:pPr>
      <w:r w:rsidRPr="00F056D7">
        <w:lastRenderedPageBreak/>
        <w:t>规格：</w:t>
      </w:r>
      <w:r w:rsidRPr="00F056D7">
        <w:t xml:space="preserve"> AI</w:t>
      </w:r>
      <w:r w:rsidRPr="00F056D7">
        <w:t>加速型</w:t>
      </w:r>
      <w:r w:rsidRPr="00F056D7">
        <w:t xml:space="preserve"> | ai1s.large.4 | 2vCPUs | 8GiB | 1 * HUAWEI Ascend 310/1 * 8G</w:t>
      </w:r>
      <w:r w:rsidRPr="00F056D7">
        <w:t>。</w:t>
      </w:r>
    </w:p>
    <w:p w14:paraId="754A5CE4" w14:textId="19EB9DC3" w:rsidR="0010004C" w:rsidRPr="00F056D7" w:rsidRDefault="0010004C" w:rsidP="008A69D2">
      <w:pPr>
        <w:pStyle w:val="4a"/>
      </w:pPr>
      <w:r w:rsidRPr="00F056D7">
        <w:t>镜像：公</w:t>
      </w:r>
      <w:r>
        <w:rPr>
          <w:rFonts w:hint="eastAsia"/>
        </w:rPr>
        <w:t>享</w:t>
      </w:r>
      <w:r w:rsidRPr="00F056D7">
        <w:t>镜像，</w:t>
      </w:r>
      <w:r w:rsidR="008A69D2" w:rsidRPr="008A69D2">
        <w:rPr>
          <w:rFonts w:hint="eastAsia"/>
        </w:rPr>
        <w:t>CANN5.</w:t>
      </w:r>
      <w:r w:rsidR="005B1523">
        <w:t>1</w:t>
      </w:r>
      <w:r w:rsidRPr="00F056D7">
        <w:t>。</w:t>
      </w:r>
    </w:p>
    <w:p w14:paraId="40DA9156" w14:textId="77777777" w:rsidR="0010004C" w:rsidRPr="00F056D7" w:rsidRDefault="0010004C" w:rsidP="0010004C">
      <w:pPr>
        <w:pStyle w:val="4a"/>
      </w:pPr>
      <w:r w:rsidRPr="00F056D7">
        <w:t>规格：</w:t>
      </w:r>
      <w:r w:rsidRPr="00F056D7">
        <w:t>Ascend: 1*Ascend910|CPU: 24</w:t>
      </w:r>
      <w:r w:rsidRPr="00F056D7">
        <w:t>核</w:t>
      </w:r>
      <w:r w:rsidRPr="00F056D7">
        <w:t xml:space="preserve"> 96GB</w:t>
      </w:r>
      <w:r w:rsidRPr="00F056D7">
        <w:t>。</w:t>
      </w:r>
    </w:p>
    <w:p w14:paraId="1C06697C" w14:textId="77777777" w:rsidR="0010004C" w:rsidRPr="00F056D7" w:rsidRDefault="0010004C" w:rsidP="0010004C">
      <w:pPr>
        <w:pStyle w:val="4a"/>
      </w:pPr>
      <w:r w:rsidRPr="00F056D7">
        <w:t>系统盘：通用型</w:t>
      </w:r>
      <w:r w:rsidRPr="00F056D7">
        <w:t>SSD</w:t>
      </w:r>
      <w:r w:rsidRPr="00F056D7">
        <w:t>，</w:t>
      </w:r>
      <w:r w:rsidRPr="00F056D7">
        <w:t>40GB</w:t>
      </w:r>
      <w:r w:rsidRPr="00F056D7">
        <w:t>。</w:t>
      </w:r>
    </w:p>
    <w:p w14:paraId="3D097A56" w14:textId="77777777" w:rsidR="0010004C" w:rsidRPr="00F056D7" w:rsidRDefault="0010004C" w:rsidP="0010004C">
      <w:pPr>
        <w:pStyle w:val="1e"/>
      </w:pPr>
      <w:r w:rsidRPr="00F056D7">
        <w:t>如图所示：</w:t>
      </w:r>
    </w:p>
    <w:p w14:paraId="2FA7093D" w14:textId="77777777" w:rsidR="0010004C" w:rsidRDefault="0010004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42761C39" wp14:editId="48258ED3">
            <wp:extent cx="5400000" cy="2222079"/>
            <wp:effectExtent l="19050" t="19050" r="10795" b="260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20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A3464" w14:textId="0F6AF795" w:rsidR="0010004C" w:rsidRPr="00F056D7" w:rsidRDefault="00056AA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6056DACD" wp14:editId="4812576E">
            <wp:extent cx="5148000" cy="1690190"/>
            <wp:effectExtent l="19050" t="19050" r="14605" b="24765"/>
            <wp:docPr id="9" name="图片 9" descr="C:\Users\cwx1065250\AppData\Roaming\eSpace_Desktop\UserData\cwx1065250\imagefiles\01D019C9-3F35-4B7B-A0F1-43455B824C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wx1065250\AppData\Roaming\eSpace_Desktop\UserData\cwx1065250\imagefiles\01D019C9-3F35-4B7B-A0F1-43455B824C9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00" cy="169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58A1E4" w14:textId="77777777" w:rsidR="0010004C" w:rsidRPr="00F056D7" w:rsidRDefault="0010004C" w:rsidP="0010004C">
      <w:pPr>
        <w:pStyle w:val="9"/>
        <w:rPr>
          <w:rFonts w:cs="Huawei Sans"/>
        </w:rPr>
      </w:pPr>
      <w:r w:rsidRPr="00F056D7">
        <w:rPr>
          <w:rFonts w:cs="Huawei Sans"/>
        </w:rPr>
        <w:t>ECS</w:t>
      </w:r>
      <w:r w:rsidRPr="00F056D7">
        <w:rPr>
          <w:rFonts w:cs="Huawei Sans"/>
        </w:rPr>
        <w:t>基础配置</w:t>
      </w:r>
      <w:r w:rsidRPr="00F056D7">
        <w:rPr>
          <w:rFonts w:cs="Huawei Sans"/>
        </w:rPr>
        <w:t xml:space="preserve"> </w:t>
      </w:r>
    </w:p>
    <w:p w14:paraId="31477F32" w14:textId="77777777" w:rsidR="0010004C" w:rsidRPr="00F056D7" w:rsidRDefault="0010004C" w:rsidP="0010004C">
      <w:pPr>
        <w:pStyle w:val="1e"/>
      </w:pPr>
      <w:r w:rsidRPr="00F056D7">
        <w:t>基础配置完成之后，选择</w:t>
      </w:r>
      <w:r w:rsidRPr="00F056D7">
        <w:rPr>
          <w:rFonts w:hint="eastAsia"/>
        </w:rPr>
        <w:t>“下一步</w:t>
      </w:r>
      <w:r>
        <w:t>:</w:t>
      </w:r>
      <w:r w:rsidRPr="004973CD">
        <w:rPr>
          <w:rFonts w:hint="eastAsia"/>
        </w:rPr>
        <w:t>网络配置</w:t>
      </w:r>
      <w:r w:rsidRPr="00F056D7">
        <w:rPr>
          <w:rFonts w:hint="eastAsia"/>
        </w:rPr>
        <w:t xml:space="preserve">”。　　　　　　　　　　　　　　　　　　　　　　　　　　　　　　</w:t>
      </w:r>
    </w:p>
    <w:p w14:paraId="1EE77310" w14:textId="77777777" w:rsidR="0010004C" w:rsidRPr="00F056D7" w:rsidRDefault="0010004C" w:rsidP="0010004C">
      <w:pPr>
        <w:pStyle w:val="1e"/>
      </w:pPr>
      <w:r w:rsidRPr="00F056D7">
        <w:rPr>
          <w:rFonts w:hint="eastAsia"/>
        </w:rPr>
        <w:t>在“网络配置”里，选择如</w:t>
      </w:r>
      <w:r w:rsidRPr="00F056D7">
        <w:t>下配置：</w:t>
      </w:r>
    </w:p>
    <w:p w14:paraId="3035F4BF" w14:textId="77777777" w:rsidR="0010004C" w:rsidRPr="00F056D7" w:rsidRDefault="0010004C" w:rsidP="0010004C">
      <w:pPr>
        <w:pStyle w:val="4a"/>
      </w:pPr>
      <w:r w:rsidRPr="00F056D7">
        <w:t>网络</w:t>
      </w:r>
      <w:r>
        <w:rPr>
          <w:rFonts w:hint="eastAsia"/>
        </w:rPr>
        <w:t>：可以</w:t>
      </w:r>
      <w:r>
        <w:rPr>
          <w:rFonts w:cs="Huawei Sans" w:hint="eastAsia"/>
        </w:rPr>
        <w:t>前往控制台</w:t>
      </w:r>
      <w:r w:rsidRPr="00945F48">
        <w:rPr>
          <w:rFonts w:hint="eastAsia"/>
        </w:rPr>
        <w:t>创建新的虚拟私有云</w:t>
      </w:r>
      <w:r>
        <w:rPr>
          <w:rFonts w:hint="eastAsia"/>
        </w:rPr>
        <w:t>。</w:t>
      </w:r>
    </w:p>
    <w:p w14:paraId="20FB0540" w14:textId="77777777" w:rsidR="0010004C" w:rsidRPr="00F056D7" w:rsidRDefault="0010004C" w:rsidP="0010004C">
      <w:pPr>
        <w:pStyle w:val="4a"/>
      </w:pPr>
      <w:r>
        <w:rPr>
          <w:rFonts w:hint="eastAsia"/>
        </w:rPr>
        <w:t>拓展</w:t>
      </w:r>
      <w:r>
        <w:t>网卡</w:t>
      </w:r>
      <w:r>
        <w:rPr>
          <w:rFonts w:hint="eastAsia"/>
        </w:rPr>
        <w:t>：</w:t>
      </w:r>
      <w:r>
        <w:t>无</w:t>
      </w:r>
      <w:r>
        <w:rPr>
          <w:rFonts w:hint="eastAsia"/>
        </w:rPr>
        <w:t>。</w:t>
      </w:r>
    </w:p>
    <w:p w14:paraId="59053520" w14:textId="77777777" w:rsidR="0010004C" w:rsidRPr="00F056D7" w:rsidRDefault="0010004C" w:rsidP="0010004C">
      <w:pPr>
        <w:pStyle w:val="4a"/>
      </w:pPr>
      <w:r>
        <w:t>安全组</w:t>
      </w:r>
      <w:r>
        <w:rPr>
          <w:rFonts w:hint="eastAsia"/>
        </w:rPr>
        <w:t>：可以</w:t>
      </w:r>
      <w:r w:rsidRPr="00D50300">
        <w:rPr>
          <w:rFonts w:cs="Huawei Sans" w:hint="eastAsia"/>
        </w:rPr>
        <w:t>新建安全组</w:t>
      </w:r>
      <w:r w:rsidRPr="00F056D7">
        <w:t>。</w:t>
      </w:r>
    </w:p>
    <w:p w14:paraId="37D3F467" w14:textId="77777777" w:rsidR="0010004C" w:rsidRPr="00F056D7" w:rsidRDefault="0010004C" w:rsidP="0010004C">
      <w:pPr>
        <w:pStyle w:val="4a"/>
      </w:pPr>
      <w:r w:rsidRPr="005907DA">
        <w:rPr>
          <w:rFonts w:hint="eastAsia"/>
        </w:rPr>
        <w:t>弹性公网</w:t>
      </w:r>
      <w:r w:rsidRPr="005907DA">
        <w:rPr>
          <w:rFonts w:hint="eastAsia"/>
        </w:rPr>
        <w:t>IP</w:t>
      </w:r>
      <w:r>
        <w:rPr>
          <w:rFonts w:hint="eastAsia"/>
        </w:rPr>
        <w:t>：现在购买</w:t>
      </w:r>
      <w:r w:rsidRPr="00F056D7">
        <w:t>。</w:t>
      </w:r>
    </w:p>
    <w:p w14:paraId="5953DCD9" w14:textId="77777777" w:rsidR="0010004C" w:rsidRPr="00F056D7" w:rsidRDefault="0010004C" w:rsidP="0010004C">
      <w:pPr>
        <w:pStyle w:val="4a"/>
      </w:pPr>
      <w:r>
        <w:rPr>
          <w:rFonts w:hint="eastAsia"/>
        </w:rPr>
        <w:t>线路</w:t>
      </w:r>
      <w:r w:rsidRPr="00F056D7">
        <w:t>：</w:t>
      </w:r>
      <w:r>
        <w:rPr>
          <w:rFonts w:hint="eastAsia"/>
        </w:rPr>
        <w:t>全动态</w:t>
      </w:r>
      <w:r>
        <w:rPr>
          <w:rFonts w:hint="eastAsia"/>
        </w:rPr>
        <w:t>BGP</w:t>
      </w:r>
      <w:r w:rsidRPr="00F056D7">
        <w:t>。</w:t>
      </w:r>
    </w:p>
    <w:p w14:paraId="014C4AFA" w14:textId="77777777" w:rsidR="0010004C" w:rsidRPr="00F056D7" w:rsidRDefault="0010004C" w:rsidP="0010004C">
      <w:pPr>
        <w:pStyle w:val="4a"/>
      </w:pPr>
      <w:r w:rsidRPr="00B105EB">
        <w:rPr>
          <w:rFonts w:cs="Huawei Sans" w:hint="eastAsia"/>
        </w:rPr>
        <w:t>公网带宽</w:t>
      </w:r>
      <w:r w:rsidRPr="00F056D7">
        <w:t>：</w:t>
      </w:r>
      <w:r>
        <w:t>按流量计费</w:t>
      </w:r>
      <w:r w:rsidRPr="00F056D7">
        <w:t>。</w:t>
      </w:r>
    </w:p>
    <w:p w14:paraId="66E4F9A3" w14:textId="77777777" w:rsidR="0010004C" w:rsidRPr="00F056D7" w:rsidRDefault="0010004C" w:rsidP="0010004C">
      <w:pPr>
        <w:pStyle w:val="4a"/>
      </w:pPr>
      <w:r>
        <w:rPr>
          <w:rFonts w:hint="eastAsia"/>
        </w:rPr>
        <w:t>宽带</w:t>
      </w:r>
      <w:r>
        <w:t>大小</w:t>
      </w:r>
      <w:r w:rsidRPr="00F056D7">
        <w:t>：</w:t>
      </w:r>
      <w:r>
        <w:rPr>
          <w:rFonts w:hint="eastAsia"/>
        </w:rPr>
        <w:t>自定义，</w:t>
      </w:r>
      <w:r>
        <w:rPr>
          <w:rFonts w:hint="eastAsia"/>
        </w:rPr>
        <w:t>2</w:t>
      </w:r>
      <w:r>
        <w:t>00</w:t>
      </w:r>
      <w:r w:rsidRPr="00FA3736">
        <w:rPr>
          <w:rFonts w:cs="Huawei Sans" w:hint="eastAsia"/>
        </w:rPr>
        <w:t>Mbit/s</w:t>
      </w:r>
      <w:r w:rsidRPr="00F056D7">
        <w:t>。</w:t>
      </w:r>
    </w:p>
    <w:p w14:paraId="7949D17B" w14:textId="77777777" w:rsidR="0010004C" w:rsidRPr="00F056D7" w:rsidRDefault="0010004C" w:rsidP="0010004C">
      <w:pPr>
        <w:pStyle w:val="4a"/>
      </w:pPr>
      <w:r>
        <w:rPr>
          <w:rFonts w:hint="eastAsia"/>
        </w:rPr>
        <w:t>释放</w:t>
      </w:r>
      <w:r>
        <w:t>行为</w:t>
      </w:r>
      <w:r w:rsidRPr="00F056D7">
        <w:t>：</w:t>
      </w:r>
      <w:r>
        <w:rPr>
          <w:rFonts w:hint="eastAsia"/>
        </w:rPr>
        <w:t>勾选</w:t>
      </w:r>
      <w:r>
        <w:t>随实例释放</w:t>
      </w:r>
      <w:r w:rsidRPr="00F056D7">
        <w:t>。</w:t>
      </w:r>
    </w:p>
    <w:p w14:paraId="1FF65D3D" w14:textId="77777777" w:rsidR="0010004C" w:rsidRDefault="0010004C" w:rsidP="0010004C">
      <w:pPr>
        <w:pStyle w:val="1e"/>
      </w:pPr>
      <w:r w:rsidRPr="00F056D7">
        <w:t>如图所示：</w:t>
      </w:r>
    </w:p>
    <w:p w14:paraId="4963A2E2" w14:textId="77777777" w:rsidR="0010004C" w:rsidRDefault="0010004C" w:rsidP="0010004C">
      <w:pPr>
        <w:pStyle w:val="1e"/>
        <w:rPr>
          <w:rFonts w:cs="Huawei Sans"/>
        </w:rPr>
      </w:pPr>
      <w:r>
        <w:rPr>
          <w:noProof/>
        </w:rPr>
        <w:lastRenderedPageBreak/>
        <w:drawing>
          <wp:inline distT="0" distB="0" distL="0" distR="0" wp14:anchorId="7F5F39AB" wp14:editId="03344B83">
            <wp:extent cx="5400000" cy="1919528"/>
            <wp:effectExtent l="19050" t="19050" r="10795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19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6C9B03" w14:textId="77777777" w:rsidR="0010004C" w:rsidRPr="00F056D7" w:rsidRDefault="0010004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084193C5" wp14:editId="56CEA25E">
            <wp:extent cx="5400000" cy="1121684"/>
            <wp:effectExtent l="19050" t="19050" r="10795" b="2159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16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36C92" w14:textId="77777777" w:rsidR="0010004C" w:rsidRPr="00F056D7" w:rsidRDefault="0010004C" w:rsidP="0010004C">
      <w:pPr>
        <w:pStyle w:val="9"/>
        <w:rPr>
          <w:rFonts w:cs="Huawei Sans"/>
        </w:rPr>
      </w:pPr>
      <w:r w:rsidRPr="00F056D7">
        <w:rPr>
          <w:rFonts w:cs="Huawei Sans"/>
        </w:rPr>
        <w:t>ECS</w:t>
      </w:r>
      <w:r w:rsidRPr="00F056D7">
        <w:rPr>
          <w:rFonts w:cs="Huawei Sans"/>
        </w:rPr>
        <w:t>网络配置</w:t>
      </w:r>
    </w:p>
    <w:p w14:paraId="07E91CDF" w14:textId="77777777" w:rsidR="0010004C" w:rsidRPr="00F056D7" w:rsidRDefault="0010004C" w:rsidP="0010004C">
      <w:pPr>
        <w:pStyle w:val="1e"/>
      </w:pPr>
      <w:r>
        <w:t>网络</w:t>
      </w:r>
      <w:r w:rsidRPr="00F056D7">
        <w:t>配置完成之后，选择</w:t>
      </w:r>
      <w:r w:rsidRPr="00F056D7">
        <w:rPr>
          <w:rFonts w:hint="eastAsia"/>
        </w:rPr>
        <w:t>“下一步”，进行</w:t>
      </w:r>
      <w:r>
        <w:rPr>
          <w:rFonts w:hint="eastAsia"/>
        </w:rPr>
        <w:t>高级</w:t>
      </w:r>
      <w:r w:rsidRPr="00F056D7">
        <w:rPr>
          <w:rFonts w:hint="eastAsia"/>
        </w:rPr>
        <w:t xml:space="preserve">配置。　　　　　　　　　　　　　　　　　　　　　　　　　　　　　　</w:t>
      </w:r>
    </w:p>
    <w:p w14:paraId="150545FF" w14:textId="77777777" w:rsidR="0010004C" w:rsidRPr="00F056D7" w:rsidRDefault="0010004C" w:rsidP="0010004C">
      <w:pPr>
        <w:pStyle w:val="1e"/>
      </w:pPr>
      <w:r w:rsidRPr="00F056D7">
        <w:rPr>
          <w:rFonts w:hint="eastAsia"/>
        </w:rPr>
        <w:t>在“</w:t>
      </w:r>
      <w:r>
        <w:rPr>
          <w:rFonts w:hint="eastAsia"/>
        </w:rPr>
        <w:t>高级</w:t>
      </w:r>
      <w:r w:rsidRPr="00F056D7">
        <w:rPr>
          <w:rFonts w:hint="eastAsia"/>
        </w:rPr>
        <w:t>配置”里，选择如</w:t>
      </w:r>
      <w:r w:rsidRPr="00F056D7">
        <w:t>下配置：</w:t>
      </w:r>
    </w:p>
    <w:p w14:paraId="065AF6D8" w14:textId="77777777" w:rsidR="0010004C" w:rsidRPr="00F056D7" w:rsidRDefault="0010004C" w:rsidP="0010004C">
      <w:pPr>
        <w:pStyle w:val="4a"/>
      </w:pPr>
      <w:r w:rsidRPr="00746D52">
        <w:rPr>
          <w:rFonts w:hint="eastAsia"/>
        </w:rPr>
        <w:t>云服务器名称</w:t>
      </w:r>
      <w:r>
        <w:rPr>
          <w:rFonts w:hint="eastAsia"/>
        </w:rPr>
        <w:t>：可以</w:t>
      </w:r>
      <w:r>
        <w:rPr>
          <w:rFonts w:cs="Huawei Sans" w:hint="eastAsia"/>
        </w:rPr>
        <w:t>自定义</w:t>
      </w:r>
      <w:r>
        <w:rPr>
          <w:rFonts w:hint="eastAsia"/>
        </w:rPr>
        <w:t>。</w:t>
      </w:r>
    </w:p>
    <w:p w14:paraId="6ABC8094" w14:textId="77777777" w:rsidR="0010004C" w:rsidRPr="00F056D7" w:rsidRDefault="0010004C" w:rsidP="0010004C">
      <w:pPr>
        <w:pStyle w:val="4a"/>
      </w:pPr>
      <w:r w:rsidRPr="007512AC">
        <w:rPr>
          <w:rFonts w:hint="eastAsia"/>
        </w:rPr>
        <w:t>登录凭证</w:t>
      </w:r>
      <w:r>
        <w:rPr>
          <w:rFonts w:hint="eastAsia"/>
        </w:rPr>
        <w:t>：</w:t>
      </w:r>
      <w:r>
        <w:t>密码</w:t>
      </w:r>
      <w:r>
        <w:rPr>
          <w:rFonts w:hint="eastAsia"/>
        </w:rPr>
        <w:t>。</w:t>
      </w:r>
    </w:p>
    <w:p w14:paraId="5C9D8BE0" w14:textId="77777777" w:rsidR="0010004C" w:rsidRPr="00F056D7" w:rsidRDefault="0010004C" w:rsidP="0010004C">
      <w:pPr>
        <w:pStyle w:val="4a"/>
      </w:pPr>
      <w:r>
        <w:rPr>
          <w:rFonts w:hint="eastAsia"/>
        </w:rPr>
        <w:t>用户名：</w:t>
      </w:r>
      <w:r>
        <w:rPr>
          <w:rFonts w:hint="eastAsia"/>
        </w:rPr>
        <w:t>root</w:t>
      </w:r>
      <w:r w:rsidRPr="00F056D7">
        <w:t>。</w:t>
      </w:r>
    </w:p>
    <w:p w14:paraId="230BEF9C" w14:textId="77777777" w:rsidR="0010004C" w:rsidRPr="00F056D7" w:rsidRDefault="0010004C" w:rsidP="0010004C">
      <w:pPr>
        <w:pStyle w:val="4a"/>
      </w:pPr>
      <w:r>
        <w:rPr>
          <w:rFonts w:hint="eastAsia"/>
        </w:rPr>
        <w:t>密码：自定义（后续登录使用，需谨记）</w:t>
      </w:r>
      <w:r w:rsidRPr="00F056D7">
        <w:t>。</w:t>
      </w:r>
    </w:p>
    <w:p w14:paraId="1BF40858" w14:textId="77777777" w:rsidR="0010004C" w:rsidRPr="00F056D7" w:rsidRDefault="0010004C" w:rsidP="0010004C">
      <w:pPr>
        <w:pStyle w:val="4a"/>
      </w:pPr>
      <w:r>
        <w:rPr>
          <w:rFonts w:hint="eastAsia"/>
        </w:rPr>
        <w:t>云备份</w:t>
      </w:r>
      <w:r w:rsidRPr="00F056D7">
        <w:t>：</w:t>
      </w:r>
      <w:r>
        <w:rPr>
          <w:rFonts w:hint="eastAsia"/>
        </w:rPr>
        <w:t>暂不购买</w:t>
      </w:r>
      <w:r w:rsidRPr="00F056D7">
        <w:t>。</w:t>
      </w:r>
    </w:p>
    <w:p w14:paraId="7BF0D52F" w14:textId="77777777" w:rsidR="0010004C" w:rsidRPr="00F056D7" w:rsidRDefault="0010004C" w:rsidP="0010004C">
      <w:pPr>
        <w:pStyle w:val="4a"/>
      </w:pPr>
      <w:r>
        <w:rPr>
          <w:rFonts w:hint="eastAsia"/>
        </w:rPr>
        <w:t>云服务器组</w:t>
      </w:r>
      <w:r w:rsidRPr="00F056D7">
        <w:t>：</w:t>
      </w:r>
      <w:r>
        <w:rPr>
          <w:rFonts w:hint="eastAsia"/>
        </w:rPr>
        <w:t>无</w:t>
      </w:r>
      <w:r w:rsidRPr="00F056D7">
        <w:t>。</w:t>
      </w:r>
    </w:p>
    <w:p w14:paraId="612F5546" w14:textId="77777777" w:rsidR="0010004C" w:rsidRPr="00F056D7" w:rsidRDefault="0010004C" w:rsidP="0010004C">
      <w:pPr>
        <w:pStyle w:val="4a"/>
      </w:pPr>
      <w:r>
        <w:rPr>
          <w:rFonts w:hint="eastAsia"/>
        </w:rPr>
        <w:t>高级选项</w:t>
      </w:r>
      <w:r w:rsidRPr="00F056D7">
        <w:t>：</w:t>
      </w:r>
      <w:r>
        <w:rPr>
          <w:rFonts w:hint="eastAsia"/>
        </w:rPr>
        <w:t>无</w:t>
      </w:r>
      <w:r w:rsidRPr="00F056D7">
        <w:t>。</w:t>
      </w:r>
    </w:p>
    <w:p w14:paraId="6FE7392A" w14:textId="77777777" w:rsidR="0010004C" w:rsidRDefault="0010004C" w:rsidP="0010004C">
      <w:pPr>
        <w:pStyle w:val="1e"/>
      </w:pPr>
      <w:r w:rsidRPr="00F056D7">
        <w:t>如图所示：</w:t>
      </w:r>
    </w:p>
    <w:p w14:paraId="1488FF30" w14:textId="77777777" w:rsidR="0010004C" w:rsidRDefault="0010004C" w:rsidP="0010004C">
      <w:pPr>
        <w:pStyle w:val="1e"/>
      </w:pPr>
      <w:r>
        <w:rPr>
          <w:noProof/>
        </w:rPr>
        <w:drawing>
          <wp:inline distT="0" distB="0" distL="0" distR="0" wp14:anchorId="5037CAA7" wp14:editId="07664369">
            <wp:extent cx="5400000" cy="2295476"/>
            <wp:effectExtent l="19050" t="19050" r="10795" b="1016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5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B2A2E3" w14:textId="77777777" w:rsidR="0010004C" w:rsidRPr="00F056D7" w:rsidRDefault="0010004C" w:rsidP="0010004C">
      <w:pPr>
        <w:pStyle w:val="9"/>
        <w:rPr>
          <w:rFonts w:cs="Huawei Sans"/>
        </w:rPr>
      </w:pPr>
      <w:r>
        <w:rPr>
          <w:rFonts w:cs="Huawei Sans"/>
        </w:rPr>
        <w:lastRenderedPageBreak/>
        <w:t>ECS</w:t>
      </w:r>
      <w:r w:rsidRPr="00F056D7">
        <w:rPr>
          <w:rFonts w:cs="Huawei Sans"/>
        </w:rPr>
        <w:t>高级配置</w:t>
      </w:r>
    </w:p>
    <w:p w14:paraId="6E1FBF1F" w14:textId="77777777" w:rsidR="0010004C" w:rsidRPr="00F056D7" w:rsidRDefault="0010004C" w:rsidP="0010004C">
      <w:pPr>
        <w:pStyle w:val="1e"/>
      </w:pPr>
      <w:r>
        <w:t>高级</w:t>
      </w:r>
      <w:r w:rsidRPr="00F056D7">
        <w:t>配置完成之后，选择</w:t>
      </w:r>
      <w:r w:rsidRPr="00F056D7">
        <w:rPr>
          <w:rFonts w:hint="eastAsia"/>
        </w:rPr>
        <w:t>“下一步”，</w:t>
      </w:r>
      <w:r>
        <w:rPr>
          <w:rFonts w:hint="eastAsia"/>
        </w:rPr>
        <w:t>确认配置</w:t>
      </w:r>
      <w:r w:rsidRPr="00F056D7">
        <w:rPr>
          <w:rFonts w:hint="eastAsia"/>
        </w:rPr>
        <w:t xml:space="preserve">。　　　　　　　　　　　　　　　　　　　　　　　　　　　　　　</w:t>
      </w:r>
    </w:p>
    <w:p w14:paraId="52F3EE3D" w14:textId="77777777" w:rsidR="0010004C" w:rsidRPr="00F056D7" w:rsidRDefault="0010004C" w:rsidP="0010004C">
      <w:pPr>
        <w:pStyle w:val="1e"/>
      </w:pPr>
      <w:r w:rsidRPr="00F056D7">
        <w:rPr>
          <w:rFonts w:hint="eastAsia"/>
        </w:rPr>
        <w:t>在“</w:t>
      </w:r>
      <w:r>
        <w:rPr>
          <w:rFonts w:hint="eastAsia"/>
        </w:rPr>
        <w:t>确认配置</w:t>
      </w:r>
      <w:r w:rsidRPr="00F056D7">
        <w:rPr>
          <w:rFonts w:hint="eastAsia"/>
        </w:rPr>
        <w:t>”里，选择如</w:t>
      </w:r>
      <w:r w:rsidRPr="00F056D7">
        <w:t>下配置：</w:t>
      </w:r>
    </w:p>
    <w:p w14:paraId="73077C3D" w14:textId="77777777" w:rsidR="0010004C" w:rsidRPr="00F056D7" w:rsidRDefault="0010004C" w:rsidP="0010004C">
      <w:pPr>
        <w:pStyle w:val="4a"/>
      </w:pPr>
      <w:r>
        <w:rPr>
          <w:rFonts w:hint="eastAsia"/>
        </w:rPr>
        <w:t>协议：勾选我已阅读并同意《镜像免责声明》。</w:t>
      </w:r>
    </w:p>
    <w:p w14:paraId="01362773" w14:textId="77777777" w:rsidR="0010004C" w:rsidRPr="00F056D7" w:rsidRDefault="0010004C" w:rsidP="0010004C">
      <w:pPr>
        <w:pStyle w:val="1e"/>
      </w:pPr>
      <w:r>
        <w:rPr>
          <w:noProof/>
        </w:rPr>
        <w:drawing>
          <wp:inline distT="0" distB="0" distL="0" distR="0" wp14:anchorId="7934C558" wp14:editId="7883B5A1">
            <wp:extent cx="5400000" cy="1980038"/>
            <wp:effectExtent l="19050" t="19050" r="10795" b="203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80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420DA" w14:textId="77777777" w:rsidR="0010004C" w:rsidRPr="00F056D7" w:rsidRDefault="0010004C" w:rsidP="0010004C">
      <w:pPr>
        <w:pStyle w:val="9"/>
      </w:pPr>
      <w:r>
        <w:rPr>
          <w:noProof/>
        </w:rPr>
        <w:t xml:space="preserve"> </w:t>
      </w:r>
      <w:r w:rsidRPr="00F056D7">
        <w:t xml:space="preserve">ECS </w:t>
      </w:r>
      <w:r w:rsidRPr="00F056D7">
        <w:t>确认配置</w:t>
      </w:r>
    </w:p>
    <w:p w14:paraId="6EBCF5E7" w14:textId="77777777" w:rsidR="0010004C" w:rsidRDefault="0010004C" w:rsidP="0010004C">
      <w:pPr>
        <w:pStyle w:val="1e"/>
      </w:pPr>
      <w:r>
        <w:rPr>
          <w:rFonts w:hint="eastAsia"/>
        </w:rPr>
        <w:t>确认</w:t>
      </w:r>
      <w:r w:rsidRPr="00F056D7">
        <w:t>配置完成之后，选择</w:t>
      </w:r>
      <w:r w:rsidRPr="00F056D7">
        <w:rPr>
          <w:rFonts w:hint="eastAsia"/>
        </w:rPr>
        <w:t>“</w:t>
      </w:r>
      <w:r>
        <w:rPr>
          <w:rFonts w:hint="eastAsia"/>
        </w:rPr>
        <w:t>立即购买”</w:t>
      </w:r>
      <w:r w:rsidRPr="00F056D7">
        <w:rPr>
          <w:rFonts w:hint="eastAsia"/>
        </w:rPr>
        <w:t>。</w:t>
      </w:r>
    </w:p>
    <w:p w14:paraId="623298C9" w14:textId="77777777" w:rsidR="0010004C" w:rsidRDefault="0010004C" w:rsidP="0010004C">
      <w:pPr>
        <w:pStyle w:val="1e"/>
      </w:pPr>
      <w:r>
        <w:rPr>
          <w:rFonts w:hint="eastAsia"/>
        </w:rPr>
        <w:t>“任务提交成功”之后</w:t>
      </w:r>
      <w:r w:rsidRPr="00F056D7">
        <w:t>，</w:t>
      </w:r>
      <w:r>
        <w:t>选择</w:t>
      </w:r>
      <w:r>
        <w:rPr>
          <w:rFonts w:hint="eastAsia"/>
        </w:rPr>
        <w:t>“</w:t>
      </w:r>
      <w:r w:rsidRPr="00F056D7">
        <w:t>返回服务器列表</w:t>
      </w:r>
      <w:r>
        <w:rPr>
          <w:rFonts w:hint="eastAsia"/>
        </w:rPr>
        <w:t>”即可回到弹性云服务器的管理控制台，看到已创建的</w:t>
      </w:r>
      <w:r>
        <w:rPr>
          <w:rFonts w:hint="eastAsia"/>
        </w:rPr>
        <w:t>ECS</w:t>
      </w:r>
      <w:r>
        <w:rPr>
          <w:rFonts w:hint="eastAsia"/>
        </w:rPr>
        <w:t>弹性云服务器正在运行中</w:t>
      </w:r>
      <w:r w:rsidRPr="00F056D7">
        <w:t>。</w:t>
      </w:r>
    </w:p>
    <w:p w14:paraId="4A1C54F9" w14:textId="77777777" w:rsidR="0010004C" w:rsidRPr="00F056D7" w:rsidRDefault="0010004C" w:rsidP="0010004C">
      <w:pPr>
        <w:pStyle w:val="1e"/>
      </w:pPr>
      <w:r>
        <w:rPr>
          <w:rFonts w:hint="eastAsia"/>
        </w:rPr>
        <w:t>*</w:t>
      </w:r>
      <w:r>
        <w:t xml:space="preserve"> </w:t>
      </w:r>
      <w:r>
        <w:t>注意</w:t>
      </w:r>
      <w:r>
        <w:rPr>
          <w:rFonts w:hint="eastAsia"/>
        </w:rPr>
        <w:t>在“</w:t>
      </w:r>
      <w:r>
        <w:rPr>
          <w:rFonts w:hint="eastAsia"/>
        </w:rPr>
        <w:t>IP</w:t>
      </w:r>
      <w:r>
        <w:rPr>
          <w:rFonts w:hint="eastAsia"/>
        </w:rPr>
        <w:t>地址”显示</w:t>
      </w:r>
      <w:r>
        <w:t>的弹性公网</w:t>
      </w:r>
      <w:r>
        <w:t>IP</w:t>
      </w:r>
      <w:r>
        <w:t>地址</w:t>
      </w:r>
      <w:r>
        <w:rPr>
          <w:rFonts w:hint="eastAsia"/>
        </w:rPr>
        <w:t>，</w:t>
      </w:r>
      <w:r>
        <w:t>后续会用到</w:t>
      </w:r>
      <w:r>
        <w:rPr>
          <w:rFonts w:hint="eastAsia"/>
        </w:rPr>
        <w:t>。</w:t>
      </w:r>
    </w:p>
    <w:p w14:paraId="3BF4BB42" w14:textId="77777777" w:rsidR="0010004C" w:rsidRPr="00F056D7" w:rsidRDefault="0010004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6FDBDAA5" wp14:editId="605FE134">
            <wp:extent cx="5400000" cy="705396"/>
            <wp:effectExtent l="19050" t="19050" r="10795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5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0B4E9" w14:textId="77777777" w:rsidR="0010004C" w:rsidRPr="00300895" w:rsidRDefault="0010004C" w:rsidP="0010004C">
      <w:pPr>
        <w:pStyle w:val="9"/>
        <w:rPr>
          <w:rFonts w:cs="Huawei Sans"/>
        </w:rPr>
      </w:pPr>
      <w:r>
        <w:rPr>
          <w:rFonts w:hint="eastAsia"/>
        </w:rPr>
        <w:t>ECS</w:t>
      </w:r>
      <w:r>
        <w:rPr>
          <w:rFonts w:hint="eastAsia"/>
        </w:rPr>
        <w:t>弹性云服务器创建成功</w:t>
      </w:r>
    </w:p>
    <w:p w14:paraId="19E911A2" w14:textId="77777777" w:rsidR="0010004C" w:rsidRPr="00F056D7" w:rsidRDefault="0010004C" w:rsidP="0010004C">
      <w:pPr>
        <w:pStyle w:val="1e"/>
      </w:pPr>
    </w:p>
    <w:p w14:paraId="24AB2CD6" w14:textId="77777777" w:rsidR="0010004C" w:rsidRPr="00F056D7" w:rsidRDefault="0010004C" w:rsidP="0010004C">
      <w:pPr>
        <w:pStyle w:val="3"/>
        <w:rPr>
          <w:rFonts w:cs="Huawei Sans"/>
          <w:i/>
          <w:iCs/>
          <w:kern w:val="2"/>
        </w:rPr>
      </w:pPr>
      <w:bookmarkStart w:id="80" w:name="_Toc132203535"/>
      <w:r w:rsidRPr="00F056D7">
        <w:rPr>
          <w:rFonts w:cs="Huawei Sans"/>
        </w:rPr>
        <w:t>MobaXterm</w:t>
      </w:r>
      <w:bookmarkEnd w:id="74"/>
      <w:bookmarkEnd w:id="75"/>
      <w:r w:rsidRPr="00F056D7">
        <w:rPr>
          <w:rFonts w:cs="Huawei Sans"/>
        </w:rPr>
        <w:t>连接</w:t>
      </w:r>
      <w:r w:rsidRPr="00F056D7">
        <w:rPr>
          <w:rFonts w:cs="Huawei Sans"/>
        </w:rPr>
        <w:t>ECS</w:t>
      </w:r>
      <w:bookmarkEnd w:id="76"/>
      <w:bookmarkEnd w:id="77"/>
      <w:bookmarkEnd w:id="78"/>
      <w:bookmarkEnd w:id="79"/>
      <w:bookmarkEnd w:id="80"/>
    </w:p>
    <w:p w14:paraId="55E3C2F1" w14:textId="77777777" w:rsidR="0010004C" w:rsidRPr="00F056D7" w:rsidRDefault="0010004C" w:rsidP="0010004C">
      <w:pPr>
        <w:pStyle w:val="30"/>
        <w:rPr>
          <w:rFonts w:cs="Huawei Sans"/>
        </w:rPr>
      </w:pPr>
      <w:r w:rsidRPr="00F056D7">
        <w:rPr>
          <w:rFonts w:cs="Huawei Sans"/>
        </w:rPr>
        <w:t>下载</w:t>
      </w:r>
      <w:proofErr w:type="spellStart"/>
      <w:r w:rsidRPr="00F056D7">
        <w:rPr>
          <w:rFonts w:cs="Huawei Sans"/>
        </w:rPr>
        <w:t>MobaXterm</w:t>
      </w:r>
      <w:proofErr w:type="spellEnd"/>
      <w:r>
        <w:rPr>
          <w:rFonts w:cs="Huawei Sans"/>
        </w:rPr>
        <w:t xml:space="preserve"> </w:t>
      </w:r>
      <w:r>
        <w:rPr>
          <w:rFonts w:cs="Huawei Sans" w:hint="eastAsia"/>
        </w:rPr>
        <w:t>（</w:t>
      </w:r>
      <w:r>
        <w:rPr>
          <w:rFonts w:cs="Huawei Sans"/>
        </w:rPr>
        <w:t>21.2</w:t>
      </w:r>
      <w:r>
        <w:rPr>
          <w:rFonts w:cs="Huawei Sans"/>
        </w:rPr>
        <w:t>及以上版本皆可</w:t>
      </w:r>
      <w:r>
        <w:rPr>
          <w:rFonts w:cs="Huawei Sans" w:hint="eastAsia"/>
        </w:rPr>
        <w:t>）</w:t>
      </w:r>
    </w:p>
    <w:p w14:paraId="1DBA700B" w14:textId="77777777" w:rsidR="0010004C" w:rsidRDefault="0010004C" w:rsidP="0010004C">
      <w:pPr>
        <w:pStyle w:val="1e"/>
      </w:pPr>
      <w:r>
        <w:rPr>
          <w:rFonts w:hint="eastAsia"/>
        </w:rPr>
        <w:t>进入</w:t>
      </w:r>
      <w:proofErr w:type="spellStart"/>
      <w:r w:rsidRPr="00F056D7">
        <w:t>MobaXterm</w:t>
      </w:r>
      <w:proofErr w:type="spellEnd"/>
      <w:r w:rsidRPr="00F056D7">
        <w:t xml:space="preserve"> </w:t>
      </w:r>
      <w:proofErr w:type="gramStart"/>
      <w:r>
        <w:t>的官网主页</w:t>
      </w:r>
      <w:proofErr w:type="gramEnd"/>
      <w:r>
        <w:rPr>
          <w:rFonts w:hint="eastAsia"/>
        </w:rPr>
        <w:t>：</w:t>
      </w:r>
      <w:hyperlink r:id="rId58" w:history="1">
        <w:r w:rsidRPr="00F056D7">
          <w:rPr>
            <w:rStyle w:val="af"/>
            <w:rFonts w:cs="Huawei Sans"/>
            <w:b/>
          </w:rPr>
          <w:t>https://mobaxterm.mobatek.net/</w:t>
        </w:r>
      </w:hyperlink>
      <w:r>
        <w:rPr>
          <w:rStyle w:val="af"/>
          <w:rFonts w:cs="Huawei Sans"/>
          <w:b/>
        </w:rPr>
        <w:t xml:space="preserve"> </w:t>
      </w:r>
    </w:p>
    <w:p w14:paraId="14691D55" w14:textId="77777777" w:rsidR="0010004C" w:rsidRDefault="0010004C" w:rsidP="0010004C">
      <w:pPr>
        <w:pStyle w:val="1e"/>
      </w:pPr>
      <w:r>
        <w:t>选择</w:t>
      </w:r>
      <w:r>
        <w:rPr>
          <w:rFonts w:hint="eastAsia"/>
        </w:rPr>
        <w:t>“</w:t>
      </w:r>
      <w:r w:rsidRPr="005E3C50">
        <w:rPr>
          <w:rFonts w:hint="eastAsia"/>
        </w:rPr>
        <w:t>Home Edition</w:t>
      </w:r>
      <w:r>
        <w:rPr>
          <w:rFonts w:hint="eastAsia"/>
        </w:rPr>
        <w:t>”，下载“</w:t>
      </w:r>
      <w:proofErr w:type="spellStart"/>
      <w:r w:rsidRPr="00F056D7">
        <w:t>MobaXterm</w:t>
      </w:r>
      <w:proofErr w:type="spellEnd"/>
      <w:r>
        <w:t xml:space="preserve"> </w:t>
      </w:r>
      <w:r w:rsidRPr="005E3C50">
        <w:rPr>
          <w:rFonts w:hint="eastAsia"/>
        </w:rPr>
        <w:t>Home Edition</w:t>
      </w:r>
      <w:r>
        <w:t xml:space="preserve"> v21.x </w:t>
      </w:r>
      <w:r>
        <w:rPr>
          <w:rFonts w:hint="eastAsia"/>
        </w:rPr>
        <w:t>（</w:t>
      </w:r>
      <w:r>
        <w:rPr>
          <w:rFonts w:hint="eastAsia"/>
        </w:rPr>
        <w:t>Portable</w:t>
      </w:r>
      <w:r>
        <w:t xml:space="preserve"> edition</w:t>
      </w:r>
      <w:r>
        <w:rPr>
          <w:rFonts w:hint="eastAsia"/>
        </w:rPr>
        <w:t>）”。</w:t>
      </w:r>
    </w:p>
    <w:p w14:paraId="1F96F65C" w14:textId="77777777" w:rsidR="0010004C" w:rsidRPr="00F056D7" w:rsidRDefault="0010004C" w:rsidP="0010004C">
      <w:pPr>
        <w:pStyle w:val="1e"/>
      </w:pPr>
      <w:r>
        <w:t>下载完成之后解压</w:t>
      </w:r>
      <w:r w:rsidRPr="00871443">
        <w:rPr>
          <w:rFonts w:hint="eastAsia"/>
        </w:rPr>
        <w:t>MobaXterm_Portable_v21.</w:t>
      </w:r>
      <w:r>
        <w:rPr>
          <w:rFonts w:hint="eastAsia"/>
        </w:rPr>
        <w:t>x</w:t>
      </w:r>
      <w:r w:rsidRPr="00871443">
        <w:rPr>
          <w:rFonts w:hint="eastAsia"/>
        </w:rPr>
        <w:t>.zip</w:t>
      </w:r>
      <w:r>
        <w:rPr>
          <w:rFonts w:hint="eastAsia"/>
        </w:rPr>
        <w:t>文件。</w:t>
      </w:r>
    </w:p>
    <w:p w14:paraId="7D75EEE6" w14:textId="77777777" w:rsidR="0010004C" w:rsidRPr="00F056D7" w:rsidRDefault="0010004C" w:rsidP="0010004C">
      <w:pPr>
        <w:pStyle w:val="1e"/>
      </w:pPr>
      <w:r w:rsidRPr="00F056D7">
        <w:rPr>
          <w:noProof/>
        </w:rPr>
        <w:lastRenderedPageBreak/>
        <w:drawing>
          <wp:inline distT="0" distB="0" distL="0" distR="0" wp14:anchorId="44290D5C" wp14:editId="75F25D62">
            <wp:extent cx="5006271" cy="2086033"/>
            <wp:effectExtent l="0" t="0" r="4445" b="0"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6271" cy="20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8B3" w14:textId="77777777" w:rsidR="0010004C" w:rsidRPr="00F056D7" w:rsidRDefault="0010004C" w:rsidP="0010004C">
      <w:pPr>
        <w:pStyle w:val="9"/>
        <w:rPr>
          <w:rFonts w:cs="Huawei Sans"/>
        </w:rPr>
      </w:pPr>
      <w:r w:rsidRPr="00F056D7">
        <w:rPr>
          <w:rFonts w:cs="Huawei Sans"/>
        </w:rPr>
        <w:t>下载界面</w:t>
      </w:r>
    </w:p>
    <w:p w14:paraId="2D03AA58" w14:textId="77777777" w:rsidR="0010004C" w:rsidRPr="00F056D7" w:rsidRDefault="0010004C" w:rsidP="0010004C">
      <w:pPr>
        <w:pStyle w:val="30"/>
        <w:rPr>
          <w:rFonts w:cs="Huawei Sans"/>
        </w:rPr>
      </w:pPr>
      <w:r>
        <w:rPr>
          <w:rFonts w:cs="Huawei Sans"/>
        </w:rPr>
        <w:t>使用</w:t>
      </w:r>
      <w:proofErr w:type="spellStart"/>
      <w:r w:rsidRPr="00F056D7">
        <w:rPr>
          <w:rFonts w:cs="Huawei Sans"/>
        </w:rPr>
        <w:t>MobaXterm</w:t>
      </w:r>
      <w:proofErr w:type="spellEnd"/>
      <w:r w:rsidRPr="00F056D7">
        <w:rPr>
          <w:rFonts w:cs="Huawei Sans"/>
        </w:rPr>
        <w:t>远程连接弹性云服务器</w:t>
      </w:r>
    </w:p>
    <w:p w14:paraId="00AAB81B" w14:textId="77777777" w:rsidR="0010004C" w:rsidRDefault="0010004C" w:rsidP="0010004C">
      <w:pPr>
        <w:pStyle w:val="1e"/>
      </w:pPr>
      <w:r>
        <w:t>进入解压后的</w:t>
      </w:r>
      <w:r>
        <w:rPr>
          <w:rFonts w:hint="eastAsia"/>
        </w:rPr>
        <w:t>MobaXterm_Portable_v21.x</w:t>
      </w:r>
      <w:r>
        <w:t>文件夹</w:t>
      </w:r>
      <w:r>
        <w:rPr>
          <w:rFonts w:hint="eastAsia"/>
        </w:rPr>
        <w:t>，</w:t>
      </w:r>
      <w:r w:rsidRPr="00F056D7">
        <w:t>打开</w:t>
      </w:r>
      <w:r w:rsidRPr="00197237">
        <w:rPr>
          <w:rFonts w:hint="eastAsia"/>
        </w:rPr>
        <w:t>MobaXterm_Personal_21.</w:t>
      </w:r>
      <w:r>
        <w:rPr>
          <w:rFonts w:hint="eastAsia"/>
        </w:rPr>
        <w:t>x</w:t>
      </w:r>
      <w:r w:rsidRPr="00197237">
        <w:rPr>
          <w:rFonts w:hint="eastAsia"/>
        </w:rPr>
        <w:t>.exe</w:t>
      </w:r>
      <w:r w:rsidRPr="00F056D7">
        <w:t>文件，</w:t>
      </w:r>
      <w:r>
        <w:rPr>
          <w:rFonts w:hint="eastAsia"/>
        </w:rPr>
        <w:t>选择菜单栏的“</w:t>
      </w:r>
      <w:r>
        <w:rPr>
          <w:rFonts w:hint="eastAsia"/>
        </w:rPr>
        <w:t>Session</w:t>
      </w:r>
      <w:r>
        <w:rPr>
          <w:rFonts w:hint="eastAsia"/>
        </w:rPr>
        <w:t>”；</w:t>
      </w:r>
    </w:p>
    <w:p w14:paraId="306597E3" w14:textId="77777777" w:rsidR="0010004C" w:rsidRPr="00F056D7" w:rsidRDefault="0010004C" w:rsidP="0010004C">
      <w:pPr>
        <w:pStyle w:val="1e"/>
      </w:pPr>
      <w:r>
        <w:t>之后进入</w:t>
      </w:r>
      <w:r>
        <w:rPr>
          <w:rFonts w:hint="eastAsia"/>
        </w:rPr>
        <w:t>“</w:t>
      </w:r>
      <w:r>
        <w:rPr>
          <w:rFonts w:hint="eastAsia"/>
        </w:rPr>
        <w:t>Session</w:t>
      </w:r>
      <w:r>
        <w:t xml:space="preserve"> settings</w:t>
      </w:r>
      <w:r>
        <w:rPr>
          <w:rFonts w:hint="eastAsia"/>
        </w:rPr>
        <w:t>”页面，远程链接选择“</w:t>
      </w:r>
      <w:r>
        <w:rPr>
          <w:rFonts w:hint="eastAsia"/>
        </w:rPr>
        <w:t>SSH</w:t>
      </w:r>
      <w:r>
        <w:rPr>
          <w:rFonts w:hint="eastAsia"/>
        </w:rPr>
        <w:t>”协议，</w:t>
      </w:r>
      <w:r w:rsidRPr="00F056D7">
        <w:t>输入</w:t>
      </w:r>
      <w:r>
        <w:rPr>
          <w:rStyle w:val="af"/>
          <w:rFonts w:hint="eastAsia"/>
          <w:color w:val="auto"/>
        </w:rPr>
        <w:t>创建</w:t>
      </w:r>
      <w:r w:rsidRPr="000C5841">
        <w:rPr>
          <w:rStyle w:val="af"/>
          <w:rFonts w:hint="eastAsia"/>
          <w:color w:val="auto"/>
        </w:rPr>
        <w:t>ECS</w:t>
      </w:r>
      <w:r w:rsidRPr="000C5841">
        <w:rPr>
          <w:rStyle w:val="af"/>
          <w:rFonts w:hint="eastAsia"/>
          <w:color w:val="auto"/>
        </w:rPr>
        <w:t>弹性云服务器</w:t>
      </w:r>
      <w:r>
        <w:rPr>
          <w:rStyle w:val="af"/>
          <w:rFonts w:hint="eastAsia"/>
          <w:color w:val="auto"/>
        </w:rPr>
        <w:t>后</w:t>
      </w:r>
      <w:r>
        <w:t>显示</w:t>
      </w:r>
      <w:r w:rsidRPr="00F056D7">
        <w:t>的弹性公网</w:t>
      </w:r>
      <w:r w:rsidRPr="00F056D7">
        <w:t>IP</w:t>
      </w:r>
      <w:r w:rsidRPr="00F056D7">
        <w:t>地址，</w:t>
      </w:r>
      <w:r>
        <w:rPr>
          <w:rFonts w:hint="eastAsia"/>
        </w:rPr>
        <w:t>选择</w:t>
      </w:r>
      <w:r>
        <w:t>指定用户名</w:t>
      </w:r>
      <w:r>
        <w:rPr>
          <w:rFonts w:hint="eastAsia"/>
        </w:rPr>
        <w:t>“</w:t>
      </w:r>
      <w:r w:rsidRPr="00F056D7">
        <w:t>Specify username</w:t>
      </w:r>
      <w:r>
        <w:rPr>
          <w:rFonts w:hint="eastAsia"/>
        </w:rPr>
        <w:t>”</w:t>
      </w:r>
      <w:r w:rsidRPr="00F056D7">
        <w:t>，</w:t>
      </w:r>
      <w:r>
        <w:rPr>
          <w:rFonts w:hint="eastAsia"/>
        </w:rPr>
        <w:t>用户</w:t>
      </w:r>
      <w:r>
        <w:t>名为</w:t>
      </w:r>
      <w:r>
        <w:rPr>
          <w:rFonts w:hint="eastAsia"/>
        </w:rPr>
        <w:t>“</w:t>
      </w:r>
      <w:r>
        <w:rPr>
          <w:rFonts w:hint="eastAsia"/>
        </w:rPr>
        <w:t>root</w:t>
      </w:r>
      <w:r>
        <w:rPr>
          <w:rFonts w:hint="eastAsia"/>
        </w:rPr>
        <w:t>”，</w:t>
      </w:r>
      <w:r>
        <w:t>配置完成之后选择</w:t>
      </w:r>
      <w:r>
        <w:rPr>
          <w:rFonts w:hint="eastAsia"/>
        </w:rPr>
        <w:t>“</w:t>
      </w:r>
      <w:r>
        <w:rPr>
          <w:rFonts w:hint="eastAsia"/>
        </w:rPr>
        <w:t>OK</w:t>
      </w:r>
      <w:r>
        <w:rPr>
          <w:rFonts w:hint="eastAsia"/>
        </w:rPr>
        <w:t>”提交。</w:t>
      </w:r>
      <w:r w:rsidRPr="00F056D7">
        <w:t xml:space="preserve"> </w:t>
      </w:r>
    </w:p>
    <w:p w14:paraId="44809C28" w14:textId="77777777" w:rsidR="0010004C" w:rsidRPr="00F056D7" w:rsidRDefault="0010004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6DF56612" wp14:editId="7A59A8E9">
            <wp:extent cx="5454000" cy="3468309"/>
            <wp:effectExtent l="19050" t="19050" r="13970" b="18415"/>
            <wp:docPr id="51" name="图片 5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, 电子邮件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683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394D2" w14:textId="77777777" w:rsidR="0010004C" w:rsidRPr="00F056D7" w:rsidRDefault="0010004C" w:rsidP="0010004C">
      <w:pPr>
        <w:pStyle w:val="9"/>
        <w:rPr>
          <w:rFonts w:cs="Huawei Sans"/>
        </w:rPr>
      </w:pPr>
      <w:proofErr w:type="spellStart"/>
      <w:r w:rsidRPr="00F056D7">
        <w:rPr>
          <w:rFonts w:cs="Huawei Sans"/>
        </w:rPr>
        <w:t>MobaXterm</w:t>
      </w:r>
      <w:proofErr w:type="spellEnd"/>
      <w:r w:rsidRPr="00F056D7">
        <w:rPr>
          <w:rFonts w:cs="Huawei Sans"/>
        </w:rPr>
        <w:t>远程连接</w:t>
      </w:r>
    </w:p>
    <w:p w14:paraId="5FA0F5D5" w14:textId="77777777" w:rsidR="0010004C" w:rsidRDefault="0010004C" w:rsidP="0010004C">
      <w:pPr>
        <w:pStyle w:val="1e"/>
      </w:pPr>
      <w:proofErr w:type="spellStart"/>
      <w:r w:rsidRPr="00F056D7">
        <w:t>MobaXterm</w:t>
      </w:r>
      <w:proofErr w:type="spellEnd"/>
      <w:r w:rsidRPr="00F056D7">
        <w:t xml:space="preserve"> </w:t>
      </w:r>
      <w:r w:rsidRPr="00F056D7">
        <w:t>登录</w:t>
      </w:r>
      <w:r>
        <w:t>ECS</w:t>
      </w:r>
      <w:r>
        <w:t>需输入密码</w:t>
      </w:r>
      <w:r>
        <w:rPr>
          <w:rFonts w:hint="eastAsia"/>
        </w:rPr>
        <w:t>，</w:t>
      </w:r>
      <w:r>
        <w:t>在</w:t>
      </w:r>
      <w:r w:rsidRPr="000C5841">
        <w:rPr>
          <w:rStyle w:val="af"/>
          <w:rFonts w:cs="Huawei Sans" w:hint="eastAsia"/>
          <w:color w:val="auto"/>
        </w:rPr>
        <w:t>创建</w:t>
      </w:r>
      <w:r w:rsidRPr="000C5841">
        <w:rPr>
          <w:rStyle w:val="af"/>
          <w:rFonts w:cs="Huawei Sans" w:hint="eastAsia"/>
          <w:color w:val="auto"/>
        </w:rPr>
        <w:t>ECS</w:t>
      </w:r>
      <w:r w:rsidRPr="000C5841">
        <w:rPr>
          <w:rStyle w:val="af"/>
          <w:rFonts w:cs="Huawei Sans" w:hint="eastAsia"/>
          <w:color w:val="auto"/>
        </w:rPr>
        <w:t>弹性云服务器</w:t>
      </w:r>
      <w:r>
        <w:t>的步骤</w:t>
      </w:r>
      <w:r>
        <w:rPr>
          <w:rFonts w:hint="eastAsia"/>
        </w:rPr>
        <w:t>2</w:t>
      </w:r>
      <w:r>
        <w:rPr>
          <w:rFonts w:hint="eastAsia"/>
        </w:rPr>
        <w:t>中，</w:t>
      </w:r>
      <w:r w:rsidRPr="00A46324">
        <w:rPr>
          <w:rFonts w:hint="eastAsia"/>
        </w:rPr>
        <w:t>高级配置</w:t>
      </w:r>
      <w:r>
        <w:rPr>
          <w:rFonts w:hint="eastAsia"/>
        </w:rPr>
        <w:t>里已自定义了</w:t>
      </w:r>
      <w:r w:rsidRPr="00F056D7">
        <w:t>弹性云服务器</w:t>
      </w:r>
      <w:r w:rsidRPr="00F056D7">
        <w:t>root</w:t>
      </w:r>
      <w:r w:rsidRPr="00F056D7">
        <w:t>用户密码</w:t>
      </w:r>
      <w:r>
        <w:rPr>
          <w:rFonts w:hint="eastAsia"/>
        </w:rPr>
        <w:t>，</w:t>
      </w:r>
      <w:r>
        <w:t>在此输入即可</w:t>
      </w:r>
      <w:r w:rsidRPr="00F056D7">
        <w:t>。</w:t>
      </w:r>
    </w:p>
    <w:p w14:paraId="3D03D966" w14:textId="77777777" w:rsidR="0010004C" w:rsidRPr="00F056D7" w:rsidRDefault="0010004C" w:rsidP="0010004C">
      <w:pPr>
        <w:pStyle w:val="1e"/>
        <w:rPr>
          <w:rFonts w:cs="Huawei Sans"/>
        </w:rPr>
      </w:pPr>
      <w:r>
        <w:rPr>
          <w:noProof/>
        </w:rPr>
        <w:lastRenderedPageBreak/>
        <w:drawing>
          <wp:inline distT="0" distB="0" distL="0" distR="0" wp14:anchorId="5CB1F3E5" wp14:editId="31E67EC5">
            <wp:extent cx="5146040" cy="1598060"/>
            <wp:effectExtent l="19050" t="19050" r="16510" b="21590"/>
            <wp:docPr id="52" name="图片 5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电脑萤幕的截图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16163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802E8" w14:textId="77777777" w:rsidR="0010004C" w:rsidRPr="00F056D7" w:rsidRDefault="0010004C" w:rsidP="0010004C">
      <w:pPr>
        <w:pStyle w:val="9"/>
        <w:rPr>
          <w:rFonts w:cs="Huawei Sans"/>
        </w:rPr>
      </w:pPr>
      <w:proofErr w:type="spellStart"/>
      <w:r w:rsidRPr="00F056D7">
        <w:rPr>
          <w:rFonts w:cs="Huawei Sans"/>
        </w:rPr>
        <w:t>MobaXterm</w:t>
      </w:r>
      <w:proofErr w:type="spellEnd"/>
      <w:r w:rsidRPr="00F056D7">
        <w:rPr>
          <w:rFonts w:cs="Huawei Sans"/>
        </w:rPr>
        <w:t xml:space="preserve"> </w:t>
      </w:r>
      <w:r w:rsidRPr="00F056D7">
        <w:rPr>
          <w:rFonts w:cs="Huawei Sans"/>
        </w:rPr>
        <w:t>登录</w:t>
      </w:r>
      <w:r>
        <w:rPr>
          <w:rFonts w:cs="Huawei Sans"/>
        </w:rPr>
        <w:t>ECS</w:t>
      </w:r>
      <w:r>
        <w:rPr>
          <w:rFonts w:cs="Huawei Sans"/>
        </w:rPr>
        <w:t>需输入密码</w:t>
      </w:r>
    </w:p>
    <w:p w14:paraId="49546ADA" w14:textId="77777777" w:rsidR="0010004C" w:rsidRPr="00F056D7" w:rsidRDefault="0010004C" w:rsidP="0010004C">
      <w:pPr>
        <w:pStyle w:val="1e"/>
      </w:pPr>
      <w:proofErr w:type="spellStart"/>
      <w:r w:rsidRPr="00D92C1E">
        <w:rPr>
          <w:rFonts w:hint="eastAsia"/>
        </w:rPr>
        <w:t>MobaXterm</w:t>
      </w:r>
      <w:proofErr w:type="spellEnd"/>
      <w:r>
        <w:t>远程链接弹性云服务器成功</w:t>
      </w:r>
      <w:r>
        <w:rPr>
          <w:rFonts w:hint="eastAsia"/>
        </w:rPr>
        <w:t>，后续还需进一步配置弹性云服务器的云上环境。</w:t>
      </w:r>
    </w:p>
    <w:p w14:paraId="46940E9A" w14:textId="77777777" w:rsidR="0010004C" w:rsidRPr="00F056D7" w:rsidRDefault="0010004C" w:rsidP="0010004C">
      <w:pPr>
        <w:pStyle w:val="1e"/>
        <w:rPr>
          <w:rFonts w:cs="Huawei Sans"/>
        </w:rPr>
      </w:pPr>
      <w:r>
        <w:rPr>
          <w:noProof/>
        </w:rPr>
        <w:drawing>
          <wp:inline distT="0" distB="0" distL="0" distR="0" wp14:anchorId="729A1897" wp14:editId="1CAE4E92">
            <wp:extent cx="4245546" cy="3888740"/>
            <wp:effectExtent l="19050" t="19050" r="22225" b="16510"/>
            <wp:docPr id="54" name="图片 5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1545" cy="3894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108E1" w14:textId="77777777" w:rsidR="0010004C" w:rsidRPr="00F056D7" w:rsidRDefault="0010004C" w:rsidP="0010004C">
      <w:pPr>
        <w:pStyle w:val="9"/>
        <w:rPr>
          <w:rFonts w:cs="Huawei Sans"/>
        </w:rPr>
      </w:pPr>
      <w:proofErr w:type="spellStart"/>
      <w:r w:rsidRPr="00F056D7">
        <w:rPr>
          <w:rFonts w:cs="Huawei Sans"/>
        </w:rPr>
        <w:t>MobaXterm</w:t>
      </w:r>
      <w:proofErr w:type="spellEnd"/>
      <w:r w:rsidRPr="00F056D7">
        <w:rPr>
          <w:rFonts w:cs="Huawei Sans"/>
        </w:rPr>
        <w:t xml:space="preserve"> </w:t>
      </w:r>
      <w:r w:rsidRPr="00F056D7">
        <w:rPr>
          <w:rFonts w:cs="Huawei Sans"/>
        </w:rPr>
        <w:t>登录成功界面</w:t>
      </w:r>
    </w:p>
    <w:p w14:paraId="6F2D4D79" w14:textId="77777777" w:rsidR="0010004C" w:rsidRDefault="0010004C" w:rsidP="0010004C">
      <w:pPr>
        <w:pStyle w:val="3"/>
      </w:pPr>
      <w:bookmarkStart w:id="81" w:name="_Toc132203536"/>
      <w:r>
        <w:t>关闭</w:t>
      </w:r>
      <w:r>
        <w:rPr>
          <w:rFonts w:hint="eastAsia"/>
        </w:rPr>
        <w:t>/</w:t>
      </w:r>
      <w:r>
        <w:t>删除</w:t>
      </w:r>
      <w:r>
        <w:t>ECS</w:t>
      </w:r>
      <w:r>
        <w:t>弹性云服务器</w:t>
      </w:r>
      <w:bookmarkEnd w:id="81"/>
    </w:p>
    <w:p w14:paraId="38021E62" w14:textId="77777777" w:rsidR="0010004C" w:rsidRDefault="0010004C" w:rsidP="0010004C">
      <w:pPr>
        <w:pStyle w:val="1e"/>
      </w:pPr>
      <w:r>
        <w:t>实验完成之后</w:t>
      </w:r>
      <w:r>
        <w:rPr>
          <w:rFonts w:hint="eastAsia"/>
        </w:rPr>
        <w:t>，</w:t>
      </w:r>
      <w:r>
        <w:t>请及时关闭</w:t>
      </w:r>
      <w:r>
        <w:rPr>
          <w:rFonts w:hint="eastAsia"/>
        </w:rPr>
        <w:t>/</w:t>
      </w:r>
      <w:r>
        <w:t>删除华为云</w:t>
      </w:r>
      <w:r>
        <w:t>ECS</w:t>
      </w:r>
      <w:r>
        <w:t>弹性云服务器</w:t>
      </w:r>
      <w:r>
        <w:rPr>
          <w:rFonts w:hint="eastAsia"/>
        </w:rPr>
        <w:t>，</w:t>
      </w:r>
      <w:r>
        <w:t>避免产生不必要的资源浪费</w:t>
      </w:r>
      <w:r>
        <w:rPr>
          <w:rFonts w:hint="eastAsia"/>
        </w:rPr>
        <w:t>。</w:t>
      </w:r>
    </w:p>
    <w:p w14:paraId="44546028" w14:textId="77777777" w:rsidR="0010004C" w:rsidRDefault="0010004C" w:rsidP="0010004C">
      <w:pPr>
        <w:pStyle w:val="4a"/>
      </w:pPr>
      <w:r>
        <w:t>关闭</w:t>
      </w:r>
      <w:r w:rsidRPr="00DD5BA0">
        <w:rPr>
          <w:rFonts w:hint="eastAsia"/>
        </w:rPr>
        <w:t>ECS</w:t>
      </w:r>
      <w:r w:rsidRPr="00DD5BA0">
        <w:rPr>
          <w:rFonts w:hint="eastAsia"/>
        </w:rPr>
        <w:t>弹性云服务器</w:t>
      </w:r>
      <w:r>
        <w:rPr>
          <w:rFonts w:hint="eastAsia"/>
        </w:rPr>
        <w:t>：</w:t>
      </w:r>
    </w:p>
    <w:p w14:paraId="73F9AE1A" w14:textId="77777777" w:rsidR="0010004C" w:rsidRDefault="0010004C" w:rsidP="0010004C">
      <w:pPr>
        <w:pStyle w:val="1e"/>
      </w:pPr>
      <w:r>
        <w:t>登录</w:t>
      </w:r>
      <w:hyperlink r:id="rId63" w:anchor="/ecs/manager/vmList" w:history="1">
        <w:r>
          <w:rPr>
            <w:rStyle w:val="af"/>
          </w:rPr>
          <w:t>ECS</w:t>
        </w:r>
        <w:r>
          <w:rPr>
            <w:rStyle w:val="af"/>
          </w:rPr>
          <w:t>弹性云服务器控制台</w:t>
        </w:r>
      </w:hyperlink>
      <w:r>
        <w:rPr>
          <w:rFonts w:hint="eastAsia"/>
        </w:rPr>
        <w:t>，在“操作”栏的“更多”，选择“关机”操作。</w:t>
      </w:r>
    </w:p>
    <w:p w14:paraId="4C9917E7" w14:textId="77777777" w:rsidR="0010004C" w:rsidRDefault="0010004C" w:rsidP="0010004C">
      <w:pPr>
        <w:pStyle w:val="1e"/>
      </w:pPr>
      <w:r>
        <w:t>如下图所示</w:t>
      </w:r>
      <w:r>
        <w:rPr>
          <w:rFonts w:hint="eastAsia"/>
        </w:rPr>
        <w:t>：</w:t>
      </w:r>
    </w:p>
    <w:p w14:paraId="2836C785" w14:textId="77777777" w:rsidR="0010004C" w:rsidRDefault="0010004C" w:rsidP="0010004C">
      <w:pPr>
        <w:pStyle w:val="1e"/>
      </w:pPr>
      <w:r>
        <w:rPr>
          <w:noProof/>
        </w:rPr>
        <w:lastRenderedPageBreak/>
        <w:drawing>
          <wp:inline distT="0" distB="0" distL="0" distR="0" wp14:anchorId="00D33C6F" wp14:editId="42C217E9">
            <wp:extent cx="5454000" cy="1531851"/>
            <wp:effectExtent l="19050" t="19050" r="13970" b="1143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31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91018C" w14:textId="77777777" w:rsidR="0010004C" w:rsidRDefault="0010004C" w:rsidP="0010004C">
      <w:pPr>
        <w:pStyle w:val="9"/>
      </w:pPr>
      <w:r w:rsidRPr="00B507AA">
        <w:rPr>
          <w:rFonts w:hint="eastAsia"/>
        </w:rPr>
        <w:t>关闭</w:t>
      </w:r>
      <w:r w:rsidRPr="00B507AA">
        <w:rPr>
          <w:rFonts w:hint="eastAsia"/>
        </w:rPr>
        <w:t>ECS</w:t>
      </w:r>
      <w:r w:rsidRPr="00B507AA">
        <w:rPr>
          <w:rFonts w:hint="eastAsia"/>
        </w:rPr>
        <w:t>弹性云服务器</w:t>
      </w:r>
    </w:p>
    <w:p w14:paraId="4DF53598" w14:textId="77777777" w:rsidR="0010004C" w:rsidRDefault="0010004C" w:rsidP="0010004C">
      <w:pPr>
        <w:pStyle w:val="4a"/>
      </w:pPr>
      <w:r>
        <w:t>删除</w:t>
      </w:r>
      <w:r w:rsidRPr="00DD5BA0">
        <w:rPr>
          <w:rFonts w:hint="eastAsia"/>
        </w:rPr>
        <w:t>ECS</w:t>
      </w:r>
      <w:r w:rsidRPr="00DD5BA0">
        <w:rPr>
          <w:rFonts w:hint="eastAsia"/>
        </w:rPr>
        <w:t>弹性云服务器</w:t>
      </w:r>
      <w:r>
        <w:rPr>
          <w:rFonts w:hint="eastAsia"/>
        </w:rPr>
        <w:t>：</w:t>
      </w:r>
    </w:p>
    <w:p w14:paraId="5315EAF9" w14:textId="77777777" w:rsidR="0010004C" w:rsidRDefault="0010004C" w:rsidP="0010004C">
      <w:pPr>
        <w:pStyle w:val="1e"/>
      </w:pPr>
      <w:r>
        <w:t>登录</w:t>
      </w:r>
      <w:hyperlink r:id="rId65" w:anchor="/ecs/manager/vmList" w:history="1">
        <w:r>
          <w:rPr>
            <w:rStyle w:val="af"/>
          </w:rPr>
          <w:t>ECS</w:t>
        </w:r>
        <w:r>
          <w:rPr>
            <w:rStyle w:val="af"/>
          </w:rPr>
          <w:t>弹性云服务器控制台</w:t>
        </w:r>
      </w:hyperlink>
      <w:r>
        <w:rPr>
          <w:rFonts w:hint="eastAsia"/>
        </w:rPr>
        <w:t>，在“操作”栏的“更多”，选择“删除”操作，由于“</w:t>
      </w:r>
      <w:r w:rsidRPr="000E4450">
        <w:rPr>
          <w:rFonts w:hint="eastAsia"/>
        </w:rPr>
        <w:t>未释放的弹性公网</w:t>
      </w:r>
      <w:r w:rsidRPr="000E4450">
        <w:rPr>
          <w:rFonts w:hint="eastAsia"/>
        </w:rPr>
        <w:t>IP</w:t>
      </w:r>
      <w:r>
        <w:rPr>
          <w:rFonts w:hint="eastAsia"/>
        </w:rPr>
        <w:t>、磁盘会继续收费”，因此需要勾选“释放云服务器绑定的弹性公网</w:t>
      </w:r>
      <w:r>
        <w:rPr>
          <w:rFonts w:hint="eastAsia"/>
        </w:rPr>
        <w:t>IP</w:t>
      </w:r>
      <w:r>
        <w:rPr>
          <w:rFonts w:hint="eastAsia"/>
        </w:rPr>
        <w:t>地址”和“删除云服务器挂载的数据盘”。</w:t>
      </w:r>
    </w:p>
    <w:p w14:paraId="0AE43BBC" w14:textId="77777777" w:rsidR="0010004C" w:rsidRDefault="0010004C" w:rsidP="0010004C">
      <w:pPr>
        <w:pStyle w:val="1e"/>
      </w:pPr>
      <w:r>
        <w:t>如下图所示</w:t>
      </w:r>
      <w:r>
        <w:rPr>
          <w:rFonts w:hint="eastAsia"/>
        </w:rPr>
        <w:t>：</w:t>
      </w:r>
    </w:p>
    <w:p w14:paraId="70D456A3" w14:textId="77777777" w:rsidR="0010004C" w:rsidRDefault="0010004C" w:rsidP="0010004C">
      <w:pPr>
        <w:pStyle w:val="1e"/>
      </w:pPr>
      <w:r>
        <w:rPr>
          <w:noProof/>
        </w:rPr>
        <w:drawing>
          <wp:inline distT="0" distB="0" distL="0" distR="0" wp14:anchorId="2B1C1838" wp14:editId="6FD9E1BA">
            <wp:extent cx="5400000" cy="3210230"/>
            <wp:effectExtent l="19050" t="19050" r="1079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401" t="671" r="555" b="705"/>
                    <a:stretch/>
                  </pic:blipFill>
                  <pic:spPr bwMode="auto">
                    <a:xfrm>
                      <a:off x="0" y="0"/>
                      <a:ext cx="5400000" cy="3210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2422" w14:textId="3348062A" w:rsidR="0010004C" w:rsidRPr="0010004C" w:rsidRDefault="0010004C" w:rsidP="0010004C">
      <w:pPr>
        <w:pStyle w:val="9"/>
      </w:pPr>
      <w:r>
        <w:rPr>
          <w:rFonts w:hint="eastAsia"/>
        </w:rPr>
        <w:t>删除</w:t>
      </w:r>
      <w:r w:rsidRPr="00B507AA">
        <w:rPr>
          <w:rFonts w:hint="eastAsia"/>
        </w:rPr>
        <w:t>ECS</w:t>
      </w:r>
      <w:r w:rsidRPr="00B507AA">
        <w:rPr>
          <w:rFonts w:hint="eastAsia"/>
        </w:rPr>
        <w:t>弹性云服务</w:t>
      </w:r>
      <w:r>
        <w:rPr>
          <w:rFonts w:hint="eastAsia"/>
        </w:rPr>
        <w:t>器</w:t>
      </w:r>
    </w:p>
    <w:sectPr w:rsidR="0010004C" w:rsidRPr="0010004C" w:rsidSect="00033B54">
      <w:headerReference w:type="default" r:id="rId6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F25BA" w16cex:dateUtc="2022-09-16T08:41:00Z"/>
  <w16cex:commentExtensible w16cex:durableId="26CF25CB" w16cex:dateUtc="2022-09-16T08:41:00Z"/>
  <w16cex:commentExtensible w16cex:durableId="26CF25EE" w16cex:dateUtc="2022-09-16T08:42:00Z"/>
  <w16cex:commentExtensible w16cex:durableId="26CF275A" w16cex:dateUtc="2022-09-16T08:48:00Z"/>
  <w16cex:commentExtensible w16cex:durableId="26CF277C" w16cex:dateUtc="2022-09-16T08:49:00Z"/>
  <w16cex:commentExtensible w16cex:durableId="26CF279A" w16cex:dateUtc="2022-09-16T08:49:00Z"/>
  <w16cex:commentExtensible w16cex:durableId="26CF5E88" w16cex:dateUtc="2022-09-16T12:43:00Z"/>
  <w16cex:commentExtensible w16cex:durableId="26CF2BC3" w16cex:dateUtc="2022-09-16T09:07:00Z"/>
  <w16cex:commentExtensible w16cex:durableId="26CF2D11" w16cex:dateUtc="2022-09-16T09:12:00Z"/>
  <w16cex:commentExtensible w16cex:durableId="26CF337C" w16cex:dateUtc="2022-09-16T09:40:00Z"/>
  <w16cex:commentExtensible w16cex:durableId="26CF4219" w16cex:dateUtc="2022-09-16T10:42:00Z"/>
  <w16cex:commentExtensible w16cex:durableId="26CF4312" w16cex:dateUtc="2022-09-16T10:46:00Z"/>
  <w16cex:commentExtensible w16cex:durableId="26CF422B" w16cex:dateUtc="2022-09-16T10:42:00Z"/>
  <w16cex:commentExtensible w16cex:durableId="26CF426F" w16cex:dateUtc="2022-09-16T10:43:00Z"/>
  <w16cex:commentExtensible w16cex:durableId="26CF4283" w16cex:dateUtc="2022-09-16T10:44:00Z"/>
  <w16cex:commentExtensible w16cex:durableId="26CF503E" w16cex:dateUtc="2022-09-16T11:42:00Z"/>
  <w16cex:commentExtensible w16cex:durableId="26CF4DA6" w16cex:dateUtc="2022-09-16T11:31:00Z"/>
  <w16cex:commentExtensible w16cex:durableId="26CF4356" w16cex:dateUtc="2022-09-16T10:47:00Z"/>
  <w16cex:commentExtensible w16cex:durableId="26CF4D08" w16cex:dateUtc="2022-09-16T11:29:00Z"/>
  <w16cex:commentExtensible w16cex:durableId="26CF4D65" w16cex:dateUtc="2022-09-16T11:30:00Z"/>
  <w16cex:commentExtensible w16cex:durableId="26CF4452" w16cex:dateUtc="2022-09-16T10:52:00Z"/>
  <w16cex:commentExtensible w16cex:durableId="26CF448F" w16cex:dateUtc="2022-09-16T10:53:00Z"/>
  <w16cex:commentExtensible w16cex:durableId="26CF46D2" w16cex:dateUtc="2022-09-16T11:02:00Z"/>
  <w16cex:commentExtensible w16cex:durableId="26CF470E" w16cex:dateUtc="2022-09-16T11:03:00Z"/>
  <w16cex:commentExtensible w16cex:durableId="26CF47D9" w16cex:dateUtc="2022-09-16T11:07:00Z"/>
  <w16cex:commentExtensible w16cex:durableId="26D11F1A" w16cex:dateUtc="2022-09-17T20:37:00Z"/>
  <w16cex:commentExtensible w16cex:durableId="26D11F5B" w16cex:dateUtc="2022-09-17T20:38:00Z"/>
  <w16cex:commentExtensible w16cex:durableId="26D11FB4" w16cex:dateUtc="2022-09-17T20:40:00Z"/>
</w16cex:commentsExtensible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5AC4A/lZHcg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5AC4A/lZHcg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5AC4A/lZHcgdomJg=" wne:acdName="acd13" wne:fciIndexBasedOn="0065"/>
    <wne:acd wne:argValue="AgA5AC4A/lZHcgdomJg=" wne:acdName="acd14" wne:fciIndexBasedOn="0065"/>
    <wne:acd wne:argValue="AgA5AC4A/lZHcgdomJg=" wne:acdName="acd15" wne:fciIndexBasedOn="0065"/>
    <wne:acd wne:argValue="AgA5AC4A/lZHcgdomJg=" wne:acdName="acd16" wne:fciIndexBasedOn="0065"/>
    <wne:acd wne:argValue="AgA5AC4A/lZHcgdomJg=" wne:acdName="acd17" wne:fciIndexBasedOn="0065"/>
    <wne:acd wne:argValue="AgA5AC4A/lZHcgdomJg=" wne:acdName="acd18" wne:fciIndexBasedOn="0065"/>
    <wne:acd wne:argValue="AgA5AC4A/lZHcgdomJg=" wne:acdName="acd19" wne:fciIndexBasedOn="0065"/>
    <wne:acd wne:argValue="AgA5AC4A/lZHcgdomJg=" wne:acdName="acd20" wne:fciIndexBasedOn="0065"/>
    <wne:acd wne:argValue="AgA5AC4A/lZHcg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4114E" w14:textId="77777777" w:rsidR="003E0622" w:rsidRDefault="003E0622" w:rsidP="00940D2A">
      <w:pPr>
        <w:rPr>
          <w:rFonts w:hint="eastAsia"/>
        </w:rPr>
      </w:pPr>
      <w:r>
        <w:separator/>
      </w:r>
    </w:p>
  </w:endnote>
  <w:endnote w:type="continuationSeparator" w:id="0">
    <w:p w14:paraId="6C367AED" w14:textId="77777777" w:rsidR="003E0622" w:rsidRDefault="003E0622" w:rsidP="00940D2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50CB6" w14:textId="77777777" w:rsidR="003E0622" w:rsidRDefault="003E0622" w:rsidP="00940D2A">
      <w:pPr>
        <w:rPr>
          <w:rFonts w:hint="eastAsia"/>
        </w:rPr>
      </w:pPr>
      <w:r>
        <w:separator/>
      </w:r>
    </w:p>
  </w:footnote>
  <w:footnote w:type="continuationSeparator" w:id="0">
    <w:p w14:paraId="6588AEC5" w14:textId="77777777" w:rsidR="003E0622" w:rsidRDefault="003E0622" w:rsidP="00940D2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503404" w:rsidRPr="009D4127" w:rsidRDefault="00503404" w:rsidP="00033B54">
    <w:pPr>
      <w:pStyle w:val="a7"/>
      <w:rPr>
        <w:rFonts w:ascii="Huawei Sans" w:eastAsia="方正兰亭黑简体" w:hAnsi="Huawei Sans"/>
      </w:rPr>
    </w:pPr>
  </w:p>
  <w:p w14:paraId="6619D47F" w14:textId="77777777" w:rsidR="00503404" w:rsidRPr="009D4127" w:rsidRDefault="00503404" w:rsidP="00033B54">
    <w:pPr>
      <w:pStyle w:val="a7"/>
      <w:rPr>
        <w:rFonts w:ascii="Huawei Sans" w:eastAsia="方正兰亭黑简体" w:hAnsi="Huawei Sans"/>
      </w:rPr>
    </w:pPr>
  </w:p>
  <w:tbl>
    <w:tblPr>
      <w:tblW w:w="11240" w:type="dxa"/>
      <w:tblInd w:w="-753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295"/>
      <w:gridCol w:w="8229"/>
      <w:gridCol w:w="1716"/>
    </w:tblGrid>
    <w:tr w:rsidR="00503404" w:rsidRPr="009D4127" w14:paraId="2FAC5D03" w14:textId="77777777" w:rsidTr="005871D0">
      <w:trPr>
        <w:cantSplit/>
        <w:trHeight w:hRule="exact" w:val="552"/>
      </w:trPr>
      <w:tc>
        <w:tcPr>
          <w:tcW w:w="1295" w:type="dxa"/>
        </w:tcPr>
        <w:p w14:paraId="07F9ECB9" w14:textId="0621B518" w:rsidR="00503404" w:rsidRPr="009D4127" w:rsidRDefault="00503404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503404" w:rsidRPr="009D4127" w:rsidRDefault="00503404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8229" w:type="dxa"/>
          <w:vAlign w:val="bottom"/>
        </w:tcPr>
        <w:p w14:paraId="541AEA52" w14:textId="48C676C7" w:rsidR="00503404" w:rsidRPr="009D4127" w:rsidRDefault="00503404" w:rsidP="000A2F5D">
          <w:pPr>
            <w:pStyle w:val="TableNote"/>
            <w:jc w:val="center"/>
            <w:rPr>
              <w:rFonts w:ascii="Huawei Sans" w:hAnsi="Huawei Sans"/>
              <w:noProof/>
            </w:rPr>
          </w:pPr>
          <w:r>
            <w:rPr>
              <w:rFonts w:ascii="Huawei Sans" w:hAnsi="Huawei Sans"/>
              <w:noProof/>
            </w:rPr>
            <w:t>LeNet5</w:t>
          </w:r>
          <w:r>
            <w:rPr>
              <w:rFonts w:ascii="Huawei Sans" w:hAnsi="Huawei Sans" w:hint="eastAsia"/>
              <w:noProof/>
            </w:rPr>
            <w:t>手写数字识别实验</w:t>
          </w:r>
        </w:p>
      </w:tc>
      <w:tc>
        <w:tcPr>
          <w:tcW w:w="1716" w:type="dxa"/>
          <w:vAlign w:val="bottom"/>
        </w:tcPr>
        <w:p w14:paraId="279C3BBC" w14:textId="1A924E70" w:rsidR="00503404" w:rsidRPr="009D4127" w:rsidRDefault="00503404" w:rsidP="00033B54">
          <w:pPr>
            <w:pStyle w:val="TableNote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9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503404" w:rsidRPr="009D4127" w:rsidRDefault="00503404" w:rsidP="00033B54">
    <w:pPr>
      <w:pStyle w:val="a7"/>
      <w:rPr>
        <w:rFonts w:ascii="Huawei Sans" w:eastAsia="方正兰亭黑简体" w:hAnsi="Huawei Sans"/>
      </w:rPr>
    </w:pPr>
  </w:p>
  <w:p w14:paraId="76432B8F" w14:textId="77777777" w:rsidR="00503404" w:rsidRPr="009D4127" w:rsidRDefault="00503404" w:rsidP="00033B54">
    <w:pPr>
      <w:pStyle w:val="a7"/>
      <w:rPr>
        <w:rFonts w:ascii="Huawei Sans" w:eastAsia="方正兰亭黑简体" w:hAnsi="Huawei Sans"/>
      </w:rPr>
    </w:pPr>
  </w:p>
  <w:p w14:paraId="2CCE42D9" w14:textId="77777777" w:rsidR="00503404" w:rsidRPr="009D4127" w:rsidRDefault="00503404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20B5AB8"/>
    <w:multiLevelType w:val="hybridMultilevel"/>
    <w:tmpl w:val="F6C0E974"/>
    <w:lvl w:ilvl="0" w:tplc="04090011">
      <w:start w:val="1"/>
      <w:numFmt w:val="decimal"/>
      <w:lvlText w:val="%1)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3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C3431BE"/>
    <w:multiLevelType w:val="hybridMultilevel"/>
    <w:tmpl w:val="096CF52C"/>
    <w:lvl w:ilvl="0" w:tplc="04090011">
      <w:start w:val="1"/>
      <w:numFmt w:val="decimal"/>
      <w:lvlText w:val="%1)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6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9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4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5" w15:restartNumberingAfterBreak="0">
    <w:nsid w:val="473178F4"/>
    <w:multiLevelType w:val="hybridMultilevel"/>
    <w:tmpl w:val="AC16401A"/>
    <w:lvl w:ilvl="0" w:tplc="04090011">
      <w:start w:val="1"/>
      <w:numFmt w:val="decimal"/>
      <w:lvlText w:val="%1)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22F7D7B"/>
    <w:multiLevelType w:val="hybridMultilevel"/>
    <w:tmpl w:val="3FB68CA4"/>
    <w:lvl w:ilvl="0" w:tplc="2B442942">
      <w:start w:val="1"/>
      <w:numFmt w:val="decimal"/>
      <w:lvlText w:val="%1)"/>
      <w:lvlJc w:val="left"/>
      <w:pPr>
        <w:ind w:left="1861" w:hanging="61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1" w:hanging="420"/>
      </w:pPr>
    </w:lvl>
    <w:lvl w:ilvl="2" w:tplc="0409001B" w:tentative="1">
      <w:start w:val="1"/>
      <w:numFmt w:val="lowerRoman"/>
      <w:lvlText w:val="%3."/>
      <w:lvlJc w:val="right"/>
      <w:pPr>
        <w:ind w:left="2701" w:hanging="420"/>
      </w:pPr>
    </w:lvl>
    <w:lvl w:ilvl="3" w:tplc="0409000F" w:tentative="1">
      <w:start w:val="1"/>
      <w:numFmt w:val="decimal"/>
      <w:lvlText w:val="%4."/>
      <w:lvlJc w:val="left"/>
      <w:pPr>
        <w:ind w:left="3121" w:hanging="420"/>
      </w:pPr>
    </w:lvl>
    <w:lvl w:ilvl="4" w:tplc="04090019" w:tentative="1">
      <w:start w:val="1"/>
      <w:numFmt w:val="lowerLetter"/>
      <w:lvlText w:val="%5)"/>
      <w:lvlJc w:val="left"/>
      <w:pPr>
        <w:ind w:left="3541" w:hanging="420"/>
      </w:pPr>
    </w:lvl>
    <w:lvl w:ilvl="5" w:tplc="0409001B" w:tentative="1">
      <w:start w:val="1"/>
      <w:numFmt w:val="lowerRoman"/>
      <w:lvlText w:val="%6."/>
      <w:lvlJc w:val="right"/>
      <w:pPr>
        <w:ind w:left="3961" w:hanging="420"/>
      </w:pPr>
    </w:lvl>
    <w:lvl w:ilvl="6" w:tplc="0409000F" w:tentative="1">
      <w:start w:val="1"/>
      <w:numFmt w:val="decimal"/>
      <w:lvlText w:val="%7."/>
      <w:lvlJc w:val="left"/>
      <w:pPr>
        <w:ind w:left="4381" w:hanging="420"/>
      </w:pPr>
    </w:lvl>
    <w:lvl w:ilvl="7" w:tplc="04090019" w:tentative="1">
      <w:start w:val="1"/>
      <w:numFmt w:val="lowerLetter"/>
      <w:lvlText w:val="%8)"/>
      <w:lvlJc w:val="left"/>
      <w:pPr>
        <w:ind w:left="4801" w:hanging="420"/>
      </w:pPr>
    </w:lvl>
    <w:lvl w:ilvl="8" w:tplc="0409001B" w:tentative="1">
      <w:start w:val="1"/>
      <w:numFmt w:val="lowerRoman"/>
      <w:lvlText w:val="%9."/>
      <w:lvlJc w:val="right"/>
      <w:pPr>
        <w:ind w:left="5221" w:hanging="420"/>
      </w:pPr>
    </w:lvl>
  </w:abstractNum>
  <w:abstractNum w:abstractNumId="20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2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72C23D9F"/>
    <w:multiLevelType w:val="hybridMultilevel"/>
    <w:tmpl w:val="54BACFF0"/>
    <w:lvl w:ilvl="0" w:tplc="C05E5436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12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4"/>
  </w:num>
  <w:num w:numId="12">
    <w:abstractNumId w:val="23"/>
  </w:num>
  <w:num w:numId="13">
    <w:abstractNumId w:val="21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7"/>
  </w:num>
  <w:num w:numId="19">
    <w:abstractNumId w:val="26"/>
  </w:num>
  <w:num w:numId="20">
    <w:abstractNumId w:val="16"/>
  </w:num>
  <w:num w:numId="21">
    <w:abstractNumId w:val="27"/>
  </w:num>
  <w:num w:numId="22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22"/>
  </w:num>
  <w:num w:numId="32">
    <w:abstractNumId w:val="8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</w:num>
  <w:num w:numId="35">
    <w:abstractNumId w:val="15"/>
  </w:num>
  <w:num w:numId="36">
    <w:abstractNumId w:val="2"/>
  </w:num>
  <w:num w:numId="37">
    <w:abstractNumId w:val="5"/>
  </w:num>
  <w:num w:numId="38">
    <w:abstractNumId w:val="25"/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D85"/>
    <w:rsid w:val="0000238F"/>
    <w:rsid w:val="00002614"/>
    <w:rsid w:val="000029CE"/>
    <w:rsid w:val="00003C62"/>
    <w:rsid w:val="000045AB"/>
    <w:rsid w:val="00004F03"/>
    <w:rsid w:val="00007325"/>
    <w:rsid w:val="00010664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21C"/>
    <w:rsid w:val="00017C40"/>
    <w:rsid w:val="000209D6"/>
    <w:rsid w:val="000210D2"/>
    <w:rsid w:val="0002214D"/>
    <w:rsid w:val="0002276F"/>
    <w:rsid w:val="00023A2D"/>
    <w:rsid w:val="00024836"/>
    <w:rsid w:val="00025563"/>
    <w:rsid w:val="0002558E"/>
    <w:rsid w:val="00027F46"/>
    <w:rsid w:val="000301C3"/>
    <w:rsid w:val="00030293"/>
    <w:rsid w:val="000309FD"/>
    <w:rsid w:val="000321CB"/>
    <w:rsid w:val="00033243"/>
    <w:rsid w:val="00033B54"/>
    <w:rsid w:val="00033F84"/>
    <w:rsid w:val="000352A0"/>
    <w:rsid w:val="000352C2"/>
    <w:rsid w:val="000375E9"/>
    <w:rsid w:val="000375F2"/>
    <w:rsid w:val="00041545"/>
    <w:rsid w:val="00041907"/>
    <w:rsid w:val="00042F88"/>
    <w:rsid w:val="00043B1A"/>
    <w:rsid w:val="00043D37"/>
    <w:rsid w:val="000478C5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6AAC"/>
    <w:rsid w:val="00062A99"/>
    <w:rsid w:val="00063430"/>
    <w:rsid w:val="00063847"/>
    <w:rsid w:val="00063F01"/>
    <w:rsid w:val="00064F80"/>
    <w:rsid w:val="0006678D"/>
    <w:rsid w:val="0006684D"/>
    <w:rsid w:val="00066A44"/>
    <w:rsid w:val="00066F4D"/>
    <w:rsid w:val="0006700E"/>
    <w:rsid w:val="000673C1"/>
    <w:rsid w:val="00070957"/>
    <w:rsid w:val="00071923"/>
    <w:rsid w:val="00072087"/>
    <w:rsid w:val="000721EC"/>
    <w:rsid w:val="0007236C"/>
    <w:rsid w:val="00072AAD"/>
    <w:rsid w:val="00074B6E"/>
    <w:rsid w:val="00074FEA"/>
    <w:rsid w:val="0007553D"/>
    <w:rsid w:val="00076475"/>
    <w:rsid w:val="00076AFE"/>
    <w:rsid w:val="000777E5"/>
    <w:rsid w:val="0008037B"/>
    <w:rsid w:val="0008048D"/>
    <w:rsid w:val="00080838"/>
    <w:rsid w:val="00080D2F"/>
    <w:rsid w:val="00081961"/>
    <w:rsid w:val="00082C9D"/>
    <w:rsid w:val="00082F3F"/>
    <w:rsid w:val="000834DE"/>
    <w:rsid w:val="00083A51"/>
    <w:rsid w:val="000848AF"/>
    <w:rsid w:val="00084BE0"/>
    <w:rsid w:val="0008503A"/>
    <w:rsid w:val="000854EA"/>
    <w:rsid w:val="000862CE"/>
    <w:rsid w:val="00087B38"/>
    <w:rsid w:val="0009129A"/>
    <w:rsid w:val="00091B19"/>
    <w:rsid w:val="000934F1"/>
    <w:rsid w:val="000947F4"/>
    <w:rsid w:val="0009536E"/>
    <w:rsid w:val="00096130"/>
    <w:rsid w:val="0009621C"/>
    <w:rsid w:val="00096488"/>
    <w:rsid w:val="00096766"/>
    <w:rsid w:val="00096A63"/>
    <w:rsid w:val="00097458"/>
    <w:rsid w:val="00097529"/>
    <w:rsid w:val="0009792A"/>
    <w:rsid w:val="00097A9D"/>
    <w:rsid w:val="00097DE7"/>
    <w:rsid w:val="000A0022"/>
    <w:rsid w:val="000A0B5C"/>
    <w:rsid w:val="000A0EAD"/>
    <w:rsid w:val="000A0F29"/>
    <w:rsid w:val="000A1AFA"/>
    <w:rsid w:val="000A2674"/>
    <w:rsid w:val="000A2694"/>
    <w:rsid w:val="000A27EC"/>
    <w:rsid w:val="000A2F5D"/>
    <w:rsid w:val="000A585E"/>
    <w:rsid w:val="000A5CB3"/>
    <w:rsid w:val="000A5E01"/>
    <w:rsid w:val="000A6E55"/>
    <w:rsid w:val="000A7FBA"/>
    <w:rsid w:val="000B1E79"/>
    <w:rsid w:val="000B1F28"/>
    <w:rsid w:val="000B1F79"/>
    <w:rsid w:val="000B2167"/>
    <w:rsid w:val="000B245B"/>
    <w:rsid w:val="000B279C"/>
    <w:rsid w:val="000B2C66"/>
    <w:rsid w:val="000B3411"/>
    <w:rsid w:val="000B492E"/>
    <w:rsid w:val="000B4BA9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6D4E"/>
    <w:rsid w:val="000D79DE"/>
    <w:rsid w:val="000E12FE"/>
    <w:rsid w:val="000E15E4"/>
    <w:rsid w:val="000E16AA"/>
    <w:rsid w:val="000E3396"/>
    <w:rsid w:val="000E3FA8"/>
    <w:rsid w:val="000E48ED"/>
    <w:rsid w:val="000E5B3B"/>
    <w:rsid w:val="000E6578"/>
    <w:rsid w:val="000F21A1"/>
    <w:rsid w:val="000F380C"/>
    <w:rsid w:val="000F443B"/>
    <w:rsid w:val="000F4683"/>
    <w:rsid w:val="000F536E"/>
    <w:rsid w:val="000F6AA5"/>
    <w:rsid w:val="000F727A"/>
    <w:rsid w:val="000F7343"/>
    <w:rsid w:val="000F73A2"/>
    <w:rsid w:val="0010004C"/>
    <w:rsid w:val="00100422"/>
    <w:rsid w:val="001004C1"/>
    <w:rsid w:val="001007FB"/>
    <w:rsid w:val="001017DC"/>
    <w:rsid w:val="0010187A"/>
    <w:rsid w:val="00101AE3"/>
    <w:rsid w:val="001020BB"/>
    <w:rsid w:val="0010214D"/>
    <w:rsid w:val="0010341A"/>
    <w:rsid w:val="0010410B"/>
    <w:rsid w:val="0010424A"/>
    <w:rsid w:val="00104ADC"/>
    <w:rsid w:val="00106460"/>
    <w:rsid w:val="001068CC"/>
    <w:rsid w:val="00106A4A"/>
    <w:rsid w:val="00107072"/>
    <w:rsid w:val="0010707B"/>
    <w:rsid w:val="00107DA6"/>
    <w:rsid w:val="00110F4C"/>
    <w:rsid w:val="0011199D"/>
    <w:rsid w:val="00114A3D"/>
    <w:rsid w:val="001151B8"/>
    <w:rsid w:val="0011636E"/>
    <w:rsid w:val="00116BCF"/>
    <w:rsid w:val="00116DBF"/>
    <w:rsid w:val="001178C7"/>
    <w:rsid w:val="00117C30"/>
    <w:rsid w:val="00117D73"/>
    <w:rsid w:val="00120C0B"/>
    <w:rsid w:val="00120E91"/>
    <w:rsid w:val="0012112D"/>
    <w:rsid w:val="00122A8A"/>
    <w:rsid w:val="00125657"/>
    <w:rsid w:val="0013007B"/>
    <w:rsid w:val="001309A5"/>
    <w:rsid w:val="00130A0E"/>
    <w:rsid w:val="00131CAC"/>
    <w:rsid w:val="00134805"/>
    <w:rsid w:val="00135B97"/>
    <w:rsid w:val="00135C53"/>
    <w:rsid w:val="00141351"/>
    <w:rsid w:val="0014145E"/>
    <w:rsid w:val="0014154F"/>
    <w:rsid w:val="00141F4A"/>
    <w:rsid w:val="00142336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CF7"/>
    <w:rsid w:val="00150967"/>
    <w:rsid w:val="00152374"/>
    <w:rsid w:val="0015421F"/>
    <w:rsid w:val="001548B4"/>
    <w:rsid w:val="00154ACF"/>
    <w:rsid w:val="0015580C"/>
    <w:rsid w:val="00156F51"/>
    <w:rsid w:val="001606A7"/>
    <w:rsid w:val="00160729"/>
    <w:rsid w:val="00161BC3"/>
    <w:rsid w:val="00161F6C"/>
    <w:rsid w:val="00163D02"/>
    <w:rsid w:val="001666C5"/>
    <w:rsid w:val="00167366"/>
    <w:rsid w:val="0016756F"/>
    <w:rsid w:val="00167EA9"/>
    <w:rsid w:val="00172027"/>
    <w:rsid w:val="00172E55"/>
    <w:rsid w:val="0017327A"/>
    <w:rsid w:val="0017451A"/>
    <w:rsid w:val="0017484B"/>
    <w:rsid w:val="0017597F"/>
    <w:rsid w:val="00176B45"/>
    <w:rsid w:val="00177EAB"/>
    <w:rsid w:val="00177F24"/>
    <w:rsid w:val="00180259"/>
    <w:rsid w:val="0018080D"/>
    <w:rsid w:val="00180E3E"/>
    <w:rsid w:val="00181143"/>
    <w:rsid w:val="00181147"/>
    <w:rsid w:val="00181186"/>
    <w:rsid w:val="00182BE1"/>
    <w:rsid w:val="001835F1"/>
    <w:rsid w:val="00185231"/>
    <w:rsid w:val="00185AA1"/>
    <w:rsid w:val="00185EEE"/>
    <w:rsid w:val="00187508"/>
    <w:rsid w:val="00187DEF"/>
    <w:rsid w:val="00190077"/>
    <w:rsid w:val="00190A41"/>
    <w:rsid w:val="00191294"/>
    <w:rsid w:val="00191323"/>
    <w:rsid w:val="00191D15"/>
    <w:rsid w:val="001921A9"/>
    <w:rsid w:val="00195C6E"/>
    <w:rsid w:val="0019609F"/>
    <w:rsid w:val="001964B5"/>
    <w:rsid w:val="00196C55"/>
    <w:rsid w:val="00196C9F"/>
    <w:rsid w:val="00197385"/>
    <w:rsid w:val="001A01B6"/>
    <w:rsid w:val="001A14C4"/>
    <w:rsid w:val="001A24AF"/>
    <w:rsid w:val="001A3936"/>
    <w:rsid w:val="001A42A4"/>
    <w:rsid w:val="001A7683"/>
    <w:rsid w:val="001A7817"/>
    <w:rsid w:val="001B0FF2"/>
    <w:rsid w:val="001B1484"/>
    <w:rsid w:val="001B18BF"/>
    <w:rsid w:val="001B1CB6"/>
    <w:rsid w:val="001B20C3"/>
    <w:rsid w:val="001B3052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851"/>
    <w:rsid w:val="001C0E12"/>
    <w:rsid w:val="001C0F7A"/>
    <w:rsid w:val="001C380D"/>
    <w:rsid w:val="001C3D41"/>
    <w:rsid w:val="001C3F12"/>
    <w:rsid w:val="001C4487"/>
    <w:rsid w:val="001C6A02"/>
    <w:rsid w:val="001C7115"/>
    <w:rsid w:val="001D001D"/>
    <w:rsid w:val="001D0149"/>
    <w:rsid w:val="001D0278"/>
    <w:rsid w:val="001D0F5B"/>
    <w:rsid w:val="001D18AB"/>
    <w:rsid w:val="001D18DC"/>
    <w:rsid w:val="001D669F"/>
    <w:rsid w:val="001D6842"/>
    <w:rsid w:val="001D7530"/>
    <w:rsid w:val="001D790A"/>
    <w:rsid w:val="001D7DDA"/>
    <w:rsid w:val="001E0714"/>
    <w:rsid w:val="001E18FD"/>
    <w:rsid w:val="001E30B9"/>
    <w:rsid w:val="001E382D"/>
    <w:rsid w:val="001E4690"/>
    <w:rsid w:val="001E5AFD"/>
    <w:rsid w:val="001E5B72"/>
    <w:rsid w:val="001E6211"/>
    <w:rsid w:val="001E6ABB"/>
    <w:rsid w:val="001E71BD"/>
    <w:rsid w:val="001F0C4C"/>
    <w:rsid w:val="001F1D00"/>
    <w:rsid w:val="001F3661"/>
    <w:rsid w:val="001F54BE"/>
    <w:rsid w:val="001F5CAA"/>
    <w:rsid w:val="001F623B"/>
    <w:rsid w:val="001F6563"/>
    <w:rsid w:val="002004D8"/>
    <w:rsid w:val="00200836"/>
    <w:rsid w:val="0020153C"/>
    <w:rsid w:val="00203E5B"/>
    <w:rsid w:val="002044DD"/>
    <w:rsid w:val="0020558B"/>
    <w:rsid w:val="00210AA0"/>
    <w:rsid w:val="002116A0"/>
    <w:rsid w:val="0021235C"/>
    <w:rsid w:val="002130D0"/>
    <w:rsid w:val="002134C0"/>
    <w:rsid w:val="0021362D"/>
    <w:rsid w:val="00213E96"/>
    <w:rsid w:val="002148FC"/>
    <w:rsid w:val="00214FB1"/>
    <w:rsid w:val="00215F94"/>
    <w:rsid w:val="00216D88"/>
    <w:rsid w:val="00217D84"/>
    <w:rsid w:val="00220C70"/>
    <w:rsid w:val="002213B8"/>
    <w:rsid w:val="002226E2"/>
    <w:rsid w:val="002229D9"/>
    <w:rsid w:val="0022396A"/>
    <w:rsid w:val="002241C9"/>
    <w:rsid w:val="002245F2"/>
    <w:rsid w:val="002247BC"/>
    <w:rsid w:val="002252BE"/>
    <w:rsid w:val="00225905"/>
    <w:rsid w:val="00225DA0"/>
    <w:rsid w:val="00227B10"/>
    <w:rsid w:val="00230571"/>
    <w:rsid w:val="002315E3"/>
    <w:rsid w:val="0023220D"/>
    <w:rsid w:val="00232D1D"/>
    <w:rsid w:val="00234CC4"/>
    <w:rsid w:val="002352DE"/>
    <w:rsid w:val="00236819"/>
    <w:rsid w:val="00236A73"/>
    <w:rsid w:val="002375BA"/>
    <w:rsid w:val="002376A5"/>
    <w:rsid w:val="002378BB"/>
    <w:rsid w:val="00240049"/>
    <w:rsid w:val="00240898"/>
    <w:rsid w:val="00242D9E"/>
    <w:rsid w:val="00244EA6"/>
    <w:rsid w:val="002457D8"/>
    <w:rsid w:val="002461C9"/>
    <w:rsid w:val="00246429"/>
    <w:rsid w:val="00246E3D"/>
    <w:rsid w:val="00250AA8"/>
    <w:rsid w:val="002512A2"/>
    <w:rsid w:val="00251FCE"/>
    <w:rsid w:val="00253234"/>
    <w:rsid w:val="00253B8B"/>
    <w:rsid w:val="002541B3"/>
    <w:rsid w:val="002547C1"/>
    <w:rsid w:val="00254FAD"/>
    <w:rsid w:val="00256A6B"/>
    <w:rsid w:val="002572C5"/>
    <w:rsid w:val="00257718"/>
    <w:rsid w:val="002605B0"/>
    <w:rsid w:val="00260775"/>
    <w:rsid w:val="00260FAD"/>
    <w:rsid w:val="00261F42"/>
    <w:rsid w:val="00262636"/>
    <w:rsid w:val="00264059"/>
    <w:rsid w:val="00264EDC"/>
    <w:rsid w:val="002652D5"/>
    <w:rsid w:val="00266D04"/>
    <w:rsid w:val="00267CC3"/>
    <w:rsid w:val="002711F9"/>
    <w:rsid w:val="00271653"/>
    <w:rsid w:val="00271722"/>
    <w:rsid w:val="00273DF1"/>
    <w:rsid w:val="00274DC5"/>
    <w:rsid w:val="0027689A"/>
    <w:rsid w:val="00276B83"/>
    <w:rsid w:val="00276BD2"/>
    <w:rsid w:val="002770D0"/>
    <w:rsid w:val="002819BC"/>
    <w:rsid w:val="00282C8C"/>
    <w:rsid w:val="00282D57"/>
    <w:rsid w:val="00284CBB"/>
    <w:rsid w:val="0028561B"/>
    <w:rsid w:val="002867B5"/>
    <w:rsid w:val="002867C1"/>
    <w:rsid w:val="00287854"/>
    <w:rsid w:val="00287B6B"/>
    <w:rsid w:val="00287E2E"/>
    <w:rsid w:val="0029076F"/>
    <w:rsid w:val="002907EC"/>
    <w:rsid w:val="0029109C"/>
    <w:rsid w:val="002912AD"/>
    <w:rsid w:val="00292365"/>
    <w:rsid w:val="002935E0"/>
    <w:rsid w:val="00294A73"/>
    <w:rsid w:val="00294C23"/>
    <w:rsid w:val="00296E4D"/>
    <w:rsid w:val="0029713E"/>
    <w:rsid w:val="002978F8"/>
    <w:rsid w:val="00297AEF"/>
    <w:rsid w:val="002A09D3"/>
    <w:rsid w:val="002A0F05"/>
    <w:rsid w:val="002A10BE"/>
    <w:rsid w:val="002A1A8E"/>
    <w:rsid w:val="002A1B3F"/>
    <w:rsid w:val="002A2995"/>
    <w:rsid w:val="002A29E6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0BD6"/>
    <w:rsid w:val="002B0E2C"/>
    <w:rsid w:val="002B11F8"/>
    <w:rsid w:val="002B12E7"/>
    <w:rsid w:val="002B21B5"/>
    <w:rsid w:val="002B3602"/>
    <w:rsid w:val="002B3A45"/>
    <w:rsid w:val="002B3BE3"/>
    <w:rsid w:val="002B42B6"/>
    <w:rsid w:val="002B479B"/>
    <w:rsid w:val="002B5115"/>
    <w:rsid w:val="002B5643"/>
    <w:rsid w:val="002B64FA"/>
    <w:rsid w:val="002B6979"/>
    <w:rsid w:val="002B7895"/>
    <w:rsid w:val="002C0294"/>
    <w:rsid w:val="002C0543"/>
    <w:rsid w:val="002C10BD"/>
    <w:rsid w:val="002C13CF"/>
    <w:rsid w:val="002C189D"/>
    <w:rsid w:val="002C1DB5"/>
    <w:rsid w:val="002C22D4"/>
    <w:rsid w:val="002C2318"/>
    <w:rsid w:val="002C2323"/>
    <w:rsid w:val="002C3278"/>
    <w:rsid w:val="002C3365"/>
    <w:rsid w:val="002C3967"/>
    <w:rsid w:val="002C48D7"/>
    <w:rsid w:val="002C5BEE"/>
    <w:rsid w:val="002C5EE9"/>
    <w:rsid w:val="002C6505"/>
    <w:rsid w:val="002C77B9"/>
    <w:rsid w:val="002D10F5"/>
    <w:rsid w:val="002D1728"/>
    <w:rsid w:val="002D4337"/>
    <w:rsid w:val="002D489E"/>
    <w:rsid w:val="002D4C2C"/>
    <w:rsid w:val="002D5BF8"/>
    <w:rsid w:val="002D6C54"/>
    <w:rsid w:val="002D7449"/>
    <w:rsid w:val="002E0191"/>
    <w:rsid w:val="002E066C"/>
    <w:rsid w:val="002E3126"/>
    <w:rsid w:val="002E48D0"/>
    <w:rsid w:val="002E5399"/>
    <w:rsid w:val="002F014B"/>
    <w:rsid w:val="002F023F"/>
    <w:rsid w:val="002F16D9"/>
    <w:rsid w:val="002F20C3"/>
    <w:rsid w:val="002F2EBA"/>
    <w:rsid w:val="002F3186"/>
    <w:rsid w:val="002F41B8"/>
    <w:rsid w:val="002F4605"/>
    <w:rsid w:val="002F496F"/>
    <w:rsid w:val="002F4BC5"/>
    <w:rsid w:val="002F5D1B"/>
    <w:rsid w:val="002F6142"/>
    <w:rsid w:val="002F62D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6DB0"/>
    <w:rsid w:val="00307DBA"/>
    <w:rsid w:val="00311171"/>
    <w:rsid w:val="003111BA"/>
    <w:rsid w:val="00312DF1"/>
    <w:rsid w:val="00313586"/>
    <w:rsid w:val="003141CC"/>
    <w:rsid w:val="00314574"/>
    <w:rsid w:val="003149DE"/>
    <w:rsid w:val="003162AE"/>
    <w:rsid w:val="0031692E"/>
    <w:rsid w:val="00316C8E"/>
    <w:rsid w:val="00320117"/>
    <w:rsid w:val="00321154"/>
    <w:rsid w:val="00322063"/>
    <w:rsid w:val="00323BA6"/>
    <w:rsid w:val="003243CD"/>
    <w:rsid w:val="00324768"/>
    <w:rsid w:val="00325029"/>
    <w:rsid w:val="00325990"/>
    <w:rsid w:val="003267BB"/>
    <w:rsid w:val="003276A9"/>
    <w:rsid w:val="00327963"/>
    <w:rsid w:val="00327A89"/>
    <w:rsid w:val="00330DCC"/>
    <w:rsid w:val="003312DE"/>
    <w:rsid w:val="003344D9"/>
    <w:rsid w:val="00334BA5"/>
    <w:rsid w:val="003372EA"/>
    <w:rsid w:val="00337A16"/>
    <w:rsid w:val="00337B1D"/>
    <w:rsid w:val="00337CB2"/>
    <w:rsid w:val="00340C4B"/>
    <w:rsid w:val="00342110"/>
    <w:rsid w:val="003449B6"/>
    <w:rsid w:val="00345758"/>
    <w:rsid w:val="00345CA8"/>
    <w:rsid w:val="003460BF"/>
    <w:rsid w:val="003461B0"/>
    <w:rsid w:val="00346EDB"/>
    <w:rsid w:val="00347299"/>
    <w:rsid w:val="0034741F"/>
    <w:rsid w:val="00347FA0"/>
    <w:rsid w:val="00350893"/>
    <w:rsid w:val="00350A7D"/>
    <w:rsid w:val="00352F23"/>
    <w:rsid w:val="003539B9"/>
    <w:rsid w:val="00354F26"/>
    <w:rsid w:val="00355556"/>
    <w:rsid w:val="003579F6"/>
    <w:rsid w:val="00360713"/>
    <w:rsid w:val="00360C73"/>
    <w:rsid w:val="00360DC4"/>
    <w:rsid w:val="003610EF"/>
    <w:rsid w:val="00361792"/>
    <w:rsid w:val="00361F14"/>
    <w:rsid w:val="00362546"/>
    <w:rsid w:val="003629CB"/>
    <w:rsid w:val="00362BAD"/>
    <w:rsid w:val="00362ECF"/>
    <w:rsid w:val="00366044"/>
    <w:rsid w:val="0036631D"/>
    <w:rsid w:val="00366E4B"/>
    <w:rsid w:val="00367410"/>
    <w:rsid w:val="00370DC3"/>
    <w:rsid w:val="00373B2C"/>
    <w:rsid w:val="00375EAD"/>
    <w:rsid w:val="00376E59"/>
    <w:rsid w:val="0038090E"/>
    <w:rsid w:val="00382427"/>
    <w:rsid w:val="00382C74"/>
    <w:rsid w:val="00382E78"/>
    <w:rsid w:val="00383C67"/>
    <w:rsid w:val="00384F48"/>
    <w:rsid w:val="003860AA"/>
    <w:rsid w:val="0038612C"/>
    <w:rsid w:val="00386230"/>
    <w:rsid w:val="0038624B"/>
    <w:rsid w:val="0038771D"/>
    <w:rsid w:val="00390D3B"/>
    <w:rsid w:val="003910EA"/>
    <w:rsid w:val="00391A56"/>
    <w:rsid w:val="003922E0"/>
    <w:rsid w:val="003925C2"/>
    <w:rsid w:val="00392612"/>
    <w:rsid w:val="003938C4"/>
    <w:rsid w:val="003944FC"/>
    <w:rsid w:val="00395242"/>
    <w:rsid w:val="003959B9"/>
    <w:rsid w:val="00395D50"/>
    <w:rsid w:val="00395E30"/>
    <w:rsid w:val="0039668E"/>
    <w:rsid w:val="0039711D"/>
    <w:rsid w:val="003A104F"/>
    <w:rsid w:val="003A27F5"/>
    <w:rsid w:val="003A3E26"/>
    <w:rsid w:val="003A3E7D"/>
    <w:rsid w:val="003A41A1"/>
    <w:rsid w:val="003A49B8"/>
    <w:rsid w:val="003A539B"/>
    <w:rsid w:val="003A5BE8"/>
    <w:rsid w:val="003A5D58"/>
    <w:rsid w:val="003A5FE1"/>
    <w:rsid w:val="003A7260"/>
    <w:rsid w:val="003A7C9C"/>
    <w:rsid w:val="003B00EA"/>
    <w:rsid w:val="003B0665"/>
    <w:rsid w:val="003B0C21"/>
    <w:rsid w:val="003B1CDC"/>
    <w:rsid w:val="003B22E9"/>
    <w:rsid w:val="003B2CEF"/>
    <w:rsid w:val="003B45E5"/>
    <w:rsid w:val="003B49A7"/>
    <w:rsid w:val="003B6F29"/>
    <w:rsid w:val="003B7015"/>
    <w:rsid w:val="003C08CB"/>
    <w:rsid w:val="003C1978"/>
    <w:rsid w:val="003C1E9E"/>
    <w:rsid w:val="003C2E2D"/>
    <w:rsid w:val="003C30C3"/>
    <w:rsid w:val="003C34BB"/>
    <w:rsid w:val="003C363B"/>
    <w:rsid w:val="003C39E6"/>
    <w:rsid w:val="003C5AF9"/>
    <w:rsid w:val="003C5BE1"/>
    <w:rsid w:val="003C6F76"/>
    <w:rsid w:val="003C7C8B"/>
    <w:rsid w:val="003D0E5F"/>
    <w:rsid w:val="003D13F3"/>
    <w:rsid w:val="003D15DD"/>
    <w:rsid w:val="003D1CA1"/>
    <w:rsid w:val="003D1E2C"/>
    <w:rsid w:val="003D2573"/>
    <w:rsid w:val="003D2786"/>
    <w:rsid w:val="003D27CA"/>
    <w:rsid w:val="003D4AD9"/>
    <w:rsid w:val="003D4EFF"/>
    <w:rsid w:val="003D5E9A"/>
    <w:rsid w:val="003D6245"/>
    <w:rsid w:val="003D7606"/>
    <w:rsid w:val="003D7F23"/>
    <w:rsid w:val="003D7FD5"/>
    <w:rsid w:val="003E04B6"/>
    <w:rsid w:val="003E0622"/>
    <w:rsid w:val="003E06CC"/>
    <w:rsid w:val="003E106D"/>
    <w:rsid w:val="003E115D"/>
    <w:rsid w:val="003E1CCE"/>
    <w:rsid w:val="003E1F44"/>
    <w:rsid w:val="003E20B8"/>
    <w:rsid w:val="003E211E"/>
    <w:rsid w:val="003E23CF"/>
    <w:rsid w:val="003E2FBA"/>
    <w:rsid w:val="003E3A83"/>
    <w:rsid w:val="003E5019"/>
    <w:rsid w:val="003E5313"/>
    <w:rsid w:val="003E63EC"/>
    <w:rsid w:val="003E669B"/>
    <w:rsid w:val="003E6B7A"/>
    <w:rsid w:val="003E7FEC"/>
    <w:rsid w:val="003F04BE"/>
    <w:rsid w:val="003F0742"/>
    <w:rsid w:val="003F0B45"/>
    <w:rsid w:val="003F0F18"/>
    <w:rsid w:val="003F21D4"/>
    <w:rsid w:val="003F2CA4"/>
    <w:rsid w:val="003F2CEB"/>
    <w:rsid w:val="003F3118"/>
    <w:rsid w:val="003F3A47"/>
    <w:rsid w:val="003F3D2A"/>
    <w:rsid w:val="003F414A"/>
    <w:rsid w:val="003F4170"/>
    <w:rsid w:val="003F43CE"/>
    <w:rsid w:val="003F4FCF"/>
    <w:rsid w:val="003F5E80"/>
    <w:rsid w:val="003F6329"/>
    <w:rsid w:val="003F6710"/>
    <w:rsid w:val="003F7555"/>
    <w:rsid w:val="00400F61"/>
    <w:rsid w:val="00401D91"/>
    <w:rsid w:val="00403032"/>
    <w:rsid w:val="0040332D"/>
    <w:rsid w:val="004040EF"/>
    <w:rsid w:val="004053CB"/>
    <w:rsid w:val="0041003E"/>
    <w:rsid w:val="0041039A"/>
    <w:rsid w:val="00411791"/>
    <w:rsid w:val="00412346"/>
    <w:rsid w:val="00413400"/>
    <w:rsid w:val="00413480"/>
    <w:rsid w:val="004136A5"/>
    <w:rsid w:val="0041409F"/>
    <w:rsid w:val="00416E2E"/>
    <w:rsid w:val="0041777B"/>
    <w:rsid w:val="00420B72"/>
    <w:rsid w:val="00421ABE"/>
    <w:rsid w:val="00422748"/>
    <w:rsid w:val="00422FC2"/>
    <w:rsid w:val="00423008"/>
    <w:rsid w:val="0042499C"/>
    <w:rsid w:val="00425A43"/>
    <w:rsid w:val="004278B5"/>
    <w:rsid w:val="00427D28"/>
    <w:rsid w:val="004300F4"/>
    <w:rsid w:val="00430FB8"/>
    <w:rsid w:val="004314CE"/>
    <w:rsid w:val="004340E4"/>
    <w:rsid w:val="004346AD"/>
    <w:rsid w:val="004356EB"/>
    <w:rsid w:val="00435FAE"/>
    <w:rsid w:val="0043602D"/>
    <w:rsid w:val="0043675F"/>
    <w:rsid w:val="00436804"/>
    <w:rsid w:val="00436B92"/>
    <w:rsid w:val="00436DAE"/>
    <w:rsid w:val="0043772B"/>
    <w:rsid w:val="00440AA8"/>
    <w:rsid w:val="00441D72"/>
    <w:rsid w:val="00447103"/>
    <w:rsid w:val="0044762D"/>
    <w:rsid w:val="00447B26"/>
    <w:rsid w:val="00450E12"/>
    <w:rsid w:val="00451CF6"/>
    <w:rsid w:val="00453301"/>
    <w:rsid w:val="0045366D"/>
    <w:rsid w:val="004538DF"/>
    <w:rsid w:val="00453E20"/>
    <w:rsid w:val="004547B4"/>
    <w:rsid w:val="00455235"/>
    <w:rsid w:val="00455497"/>
    <w:rsid w:val="0045621E"/>
    <w:rsid w:val="00457348"/>
    <w:rsid w:val="004601F1"/>
    <w:rsid w:val="00461A25"/>
    <w:rsid w:val="004622AB"/>
    <w:rsid w:val="00462B43"/>
    <w:rsid w:val="00462D8E"/>
    <w:rsid w:val="0046363A"/>
    <w:rsid w:val="00463820"/>
    <w:rsid w:val="00464E48"/>
    <w:rsid w:val="00466677"/>
    <w:rsid w:val="0046676C"/>
    <w:rsid w:val="00466E8E"/>
    <w:rsid w:val="00470370"/>
    <w:rsid w:val="004706C1"/>
    <w:rsid w:val="004709AA"/>
    <w:rsid w:val="00470A8F"/>
    <w:rsid w:val="00471DC0"/>
    <w:rsid w:val="004722EF"/>
    <w:rsid w:val="00473CB2"/>
    <w:rsid w:val="00473FEF"/>
    <w:rsid w:val="004761AD"/>
    <w:rsid w:val="00476FB1"/>
    <w:rsid w:val="00477927"/>
    <w:rsid w:val="004805D7"/>
    <w:rsid w:val="00482010"/>
    <w:rsid w:val="004821F6"/>
    <w:rsid w:val="004832F9"/>
    <w:rsid w:val="004832FC"/>
    <w:rsid w:val="0048347D"/>
    <w:rsid w:val="004835F3"/>
    <w:rsid w:val="00483F9A"/>
    <w:rsid w:val="00483FFC"/>
    <w:rsid w:val="004865BB"/>
    <w:rsid w:val="00486E75"/>
    <w:rsid w:val="00487690"/>
    <w:rsid w:val="00487916"/>
    <w:rsid w:val="00487A1C"/>
    <w:rsid w:val="00487E35"/>
    <w:rsid w:val="00490EDD"/>
    <w:rsid w:val="00491A2E"/>
    <w:rsid w:val="004933CE"/>
    <w:rsid w:val="00493746"/>
    <w:rsid w:val="004957AB"/>
    <w:rsid w:val="0049632A"/>
    <w:rsid w:val="00496E4C"/>
    <w:rsid w:val="004973CD"/>
    <w:rsid w:val="00497F73"/>
    <w:rsid w:val="004A1889"/>
    <w:rsid w:val="004A2642"/>
    <w:rsid w:val="004A2673"/>
    <w:rsid w:val="004A31D9"/>
    <w:rsid w:val="004A3992"/>
    <w:rsid w:val="004A4005"/>
    <w:rsid w:val="004A4BED"/>
    <w:rsid w:val="004A5AD5"/>
    <w:rsid w:val="004B0D41"/>
    <w:rsid w:val="004B1F69"/>
    <w:rsid w:val="004B29CD"/>
    <w:rsid w:val="004B3531"/>
    <w:rsid w:val="004B38F1"/>
    <w:rsid w:val="004B3D5C"/>
    <w:rsid w:val="004B4C7A"/>
    <w:rsid w:val="004B6114"/>
    <w:rsid w:val="004B6285"/>
    <w:rsid w:val="004B6AA4"/>
    <w:rsid w:val="004B7A61"/>
    <w:rsid w:val="004C0466"/>
    <w:rsid w:val="004C28C6"/>
    <w:rsid w:val="004C41B3"/>
    <w:rsid w:val="004C4C50"/>
    <w:rsid w:val="004C69D2"/>
    <w:rsid w:val="004C7563"/>
    <w:rsid w:val="004C7730"/>
    <w:rsid w:val="004D13C9"/>
    <w:rsid w:val="004D2431"/>
    <w:rsid w:val="004D2AC9"/>
    <w:rsid w:val="004D2AE8"/>
    <w:rsid w:val="004D2C13"/>
    <w:rsid w:val="004D5CF1"/>
    <w:rsid w:val="004D5DC8"/>
    <w:rsid w:val="004D643F"/>
    <w:rsid w:val="004D65F2"/>
    <w:rsid w:val="004D69D2"/>
    <w:rsid w:val="004D7F75"/>
    <w:rsid w:val="004E058B"/>
    <w:rsid w:val="004E0672"/>
    <w:rsid w:val="004E1362"/>
    <w:rsid w:val="004E2430"/>
    <w:rsid w:val="004E2448"/>
    <w:rsid w:val="004E2A9A"/>
    <w:rsid w:val="004E2DD3"/>
    <w:rsid w:val="004E2FEA"/>
    <w:rsid w:val="004E305E"/>
    <w:rsid w:val="004E37C5"/>
    <w:rsid w:val="004E38A8"/>
    <w:rsid w:val="004E42D2"/>
    <w:rsid w:val="004E53E5"/>
    <w:rsid w:val="004E6C87"/>
    <w:rsid w:val="004E6EC6"/>
    <w:rsid w:val="004F06FA"/>
    <w:rsid w:val="004F1A3D"/>
    <w:rsid w:val="004F38AE"/>
    <w:rsid w:val="004F3C7C"/>
    <w:rsid w:val="004F3DDB"/>
    <w:rsid w:val="004F3E1C"/>
    <w:rsid w:val="004F6193"/>
    <w:rsid w:val="004F6280"/>
    <w:rsid w:val="004F63C6"/>
    <w:rsid w:val="004F697C"/>
    <w:rsid w:val="004F6CED"/>
    <w:rsid w:val="005016A8"/>
    <w:rsid w:val="00501B07"/>
    <w:rsid w:val="00501EA8"/>
    <w:rsid w:val="00502FE8"/>
    <w:rsid w:val="00503404"/>
    <w:rsid w:val="00503848"/>
    <w:rsid w:val="00503D14"/>
    <w:rsid w:val="00504B55"/>
    <w:rsid w:val="00504CDB"/>
    <w:rsid w:val="005051E4"/>
    <w:rsid w:val="0050614A"/>
    <w:rsid w:val="005071F8"/>
    <w:rsid w:val="00507712"/>
    <w:rsid w:val="00507BAF"/>
    <w:rsid w:val="00507E2A"/>
    <w:rsid w:val="005135D9"/>
    <w:rsid w:val="00514A8D"/>
    <w:rsid w:val="005150BD"/>
    <w:rsid w:val="00516F3A"/>
    <w:rsid w:val="00517E28"/>
    <w:rsid w:val="005214A7"/>
    <w:rsid w:val="00521835"/>
    <w:rsid w:val="005224F7"/>
    <w:rsid w:val="00522580"/>
    <w:rsid w:val="005237C6"/>
    <w:rsid w:val="00523C17"/>
    <w:rsid w:val="00523C28"/>
    <w:rsid w:val="0052474E"/>
    <w:rsid w:val="0052488E"/>
    <w:rsid w:val="00526952"/>
    <w:rsid w:val="00526BBC"/>
    <w:rsid w:val="00527B14"/>
    <w:rsid w:val="00530302"/>
    <w:rsid w:val="00530318"/>
    <w:rsid w:val="00530B61"/>
    <w:rsid w:val="00530D24"/>
    <w:rsid w:val="0053194D"/>
    <w:rsid w:val="00533708"/>
    <w:rsid w:val="005350A0"/>
    <w:rsid w:val="00536900"/>
    <w:rsid w:val="00536D4D"/>
    <w:rsid w:val="00537472"/>
    <w:rsid w:val="00541000"/>
    <w:rsid w:val="005411A1"/>
    <w:rsid w:val="00542582"/>
    <w:rsid w:val="00542FA3"/>
    <w:rsid w:val="00543953"/>
    <w:rsid w:val="00543A76"/>
    <w:rsid w:val="00543FDE"/>
    <w:rsid w:val="00545A3D"/>
    <w:rsid w:val="005476F7"/>
    <w:rsid w:val="00547873"/>
    <w:rsid w:val="00551E7D"/>
    <w:rsid w:val="00552745"/>
    <w:rsid w:val="0055520C"/>
    <w:rsid w:val="0055595D"/>
    <w:rsid w:val="00555982"/>
    <w:rsid w:val="00555A91"/>
    <w:rsid w:val="00556DB2"/>
    <w:rsid w:val="005578B6"/>
    <w:rsid w:val="005607FC"/>
    <w:rsid w:val="0056188E"/>
    <w:rsid w:val="00562355"/>
    <w:rsid w:val="00562E3E"/>
    <w:rsid w:val="00563999"/>
    <w:rsid w:val="00565C9D"/>
    <w:rsid w:val="00567987"/>
    <w:rsid w:val="005706AE"/>
    <w:rsid w:val="005706B5"/>
    <w:rsid w:val="00571B40"/>
    <w:rsid w:val="00572D34"/>
    <w:rsid w:val="00573C39"/>
    <w:rsid w:val="005743DF"/>
    <w:rsid w:val="0057476C"/>
    <w:rsid w:val="0057502B"/>
    <w:rsid w:val="005750C8"/>
    <w:rsid w:val="00577A5F"/>
    <w:rsid w:val="00577A8B"/>
    <w:rsid w:val="00577C90"/>
    <w:rsid w:val="00577CDF"/>
    <w:rsid w:val="00581446"/>
    <w:rsid w:val="00581962"/>
    <w:rsid w:val="00581DD2"/>
    <w:rsid w:val="00585E01"/>
    <w:rsid w:val="00586D12"/>
    <w:rsid w:val="005871D0"/>
    <w:rsid w:val="00591EDF"/>
    <w:rsid w:val="00592620"/>
    <w:rsid w:val="00592EA9"/>
    <w:rsid w:val="00593D00"/>
    <w:rsid w:val="00594091"/>
    <w:rsid w:val="0059523C"/>
    <w:rsid w:val="00596012"/>
    <w:rsid w:val="00596A92"/>
    <w:rsid w:val="005A0AAD"/>
    <w:rsid w:val="005A18BE"/>
    <w:rsid w:val="005A1A80"/>
    <w:rsid w:val="005A1E6F"/>
    <w:rsid w:val="005A26CE"/>
    <w:rsid w:val="005A2E70"/>
    <w:rsid w:val="005A348F"/>
    <w:rsid w:val="005A4E67"/>
    <w:rsid w:val="005A53D7"/>
    <w:rsid w:val="005A751D"/>
    <w:rsid w:val="005B0949"/>
    <w:rsid w:val="005B1188"/>
    <w:rsid w:val="005B11F5"/>
    <w:rsid w:val="005B1523"/>
    <w:rsid w:val="005B2518"/>
    <w:rsid w:val="005B2BFD"/>
    <w:rsid w:val="005B30B2"/>
    <w:rsid w:val="005B310A"/>
    <w:rsid w:val="005B3DDC"/>
    <w:rsid w:val="005B5054"/>
    <w:rsid w:val="005B57CD"/>
    <w:rsid w:val="005B5970"/>
    <w:rsid w:val="005B5F57"/>
    <w:rsid w:val="005B6D8C"/>
    <w:rsid w:val="005B755C"/>
    <w:rsid w:val="005B7DC2"/>
    <w:rsid w:val="005B7E6C"/>
    <w:rsid w:val="005C1B1B"/>
    <w:rsid w:val="005C1EE1"/>
    <w:rsid w:val="005C3594"/>
    <w:rsid w:val="005C4B55"/>
    <w:rsid w:val="005C4E64"/>
    <w:rsid w:val="005C7FAB"/>
    <w:rsid w:val="005D0870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D517F"/>
    <w:rsid w:val="005E004F"/>
    <w:rsid w:val="005E0257"/>
    <w:rsid w:val="005E08C3"/>
    <w:rsid w:val="005E1A12"/>
    <w:rsid w:val="005E2BA8"/>
    <w:rsid w:val="005E2DD2"/>
    <w:rsid w:val="005E4B56"/>
    <w:rsid w:val="005E5310"/>
    <w:rsid w:val="005E5D7B"/>
    <w:rsid w:val="005F10B1"/>
    <w:rsid w:val="005F26D0"/>
    <w:rsid w:val="005F2A85"/>
    <w:rsid w:val="005F41D3"/>
    <w:rsid w:val="005F442B"/>
    <w:rsid w:val="005F52AF"/>
    <w:rsid w:val="005F5536"/>
    <w:rsid w:val="005F58E1"/>
    <w:rsid w:val="00600FA3"/>
    <w:rsid w:val="0060106F"/>
    <w:rsid w:val="006014A4"/>
    <w:rsid w:val="00601519"/>
    <w:rsid w:val="00601662"/>
    <w:rsid w:val="00602B73"/>
    <w:rsid w:val="00603D59"/>
    <w:rsid w:val="006047FD"/>
    <w:rsid w:val="00606353"/>
    <w:rsid w:val="00606B62"/>
    <w:rsid w:val="006072A9"/>
    <w:rsid w:val="00607A81"/>
    <w:rsid w:val="00610C3F"/>
    <w:rsid w:val="00611785"/>
    <w:rsid w:val="006120E1"/>
    <w:rsid w:val="006137CA"/>
    <w:rsid w:val="00613D31"/>
    <w:rsid w:val="00614715"/>
    <w:rsid w:val="006174FF"/>
    <w:rsid w:val="0061787C"/>
    <w:rsid w:val="0062094C"/>
    <w:rsid w:val="00620B4A"/>
    <w:rsid w:val="00621B0C"/>
    <w:rsid w:val="00621FE8"/>
    <w:rsid w:val="006224D8"/>
    <w:rsid w:val="00622AD7"/>
    <w:rsid w:val="00623396"/>
    <w:rsid w:val="00624C70"/>
    <w:rsid w:val="00624F47"/>
    <w:rsid w:val="006259EC"/>
    <w:rsid w:val="00627321"/>
    <w:rsid w:val="0063123B"/>
    <w:rsid w:val="00631584"/>
    <w:rsid w:val="00631B2F"/>
    <w:rsid w:val="006320F1"/>
    <w:rsid w:val="00632A2C"/>
    <w:rsid w:val="00633087"/>
    <w:rsid w:val="0063351F"/>
    <w:rsid w:val="00634469"/>
    <w:rsid w:val="00634B96"/>
    <w:rsid w:val="00634DF4"/>
    <w:rsid w:val="00634F66"/>
    <w:rsid w:val="00636190"/>
    <w:rsid w:val="0063626F"/>
    <w:rsid w:val="00636666"/>
    <w:rsid w:val="0064022C"/>
    <w:rsid w:val="00640FAB"/>
    <w:rsid w:val="00641667"/>
    <w:rsid w:val="00641F46"/>
    <w:rsid w:val="00641FC7"/>
    <w:rsid w:val="006420EA"/>
    <w:rsid w:val="0064585F"/>
    <w:rsid w:val="006468D2"/>
    <w:rsid w:val="00651D15"/>
    <w:rsid w:val="006521BE"/>
    <w:rsid w:val="00652A23"/>
    <w:rsid w:val="00652CE1"/>
    <w:rsid w:val="00652FDB"/>
    <w:rsid w:val="00655365"/>
    <w:rsid w:val="00656D35"/>
    <w:rsid w:val="00656DFB"/>
    <w:rsid w:val="00660022"/>
    <w:rsid w:val="006606A2"/>
    <w:rsid w:val="006611CD"/>
    <w:rsid w:val="00661235"/>
    <w:rsid w:val="00662E2B"/>
    <w:rsid w:val="006646A8"/>
    <w:rsid w:val="00664D77"/>
    <w:rsid w:val="006651F6"/>
    <w:rsid w:val="00665370"/>
    <w:rsid w:val="00665A7A"/>
    <w:rsid w:val="00665B0E"/>
    <w:rsid w:val="00670BBB"/>
    <w:rsid w:val="00672951"/>
    <w:rsid w:val="00674A4C"/>
    <w:rsid w:val="006765F5"/>
    <w:rsid w:val="00676C2A"/>
    <w:rsid w:val="00676C60"/>
    <w:rsid w:val="00677213"/>
    <w:rsid w:val="006800AC"/>
    <w:rsid w:val="00680302"/>
    <w:rsid w:val="00680585"/>
    <w:rsid w:val="00680B76"/>
    <w:rsid w:val="00681061"/>
    <w:rsid w:val="00681AC4"/>
    <w:rsid w:val="00682BF6"/>
    <w:rsid w:val="00683953"/>
    <w:rsid w:val="006841F5"/>
    <w:rsid w:val="0068422F"/>
    <w:rsid w:val="00685F8A"/>
    <w:rsid w:val="00687287"/>
    <w:rsid w:val="00690279"/>
    <w:rsid w:val="00691C48"/>
    <w:rsid w:val="00691CA6"/>
    <w:rsid w:val="0069427D"/>
    <w:rsid w:val="0069554C"/>
    <w:rsid w:val="006958D3"/>
    <w:rsid w:val="00695D19"/>
    <w:rsid w:val="00697D2C"/>
    <w:rsid w:val="006A144A"/>
    <w:rsid w:val="006A1CC9"/>
    <w:rsid w:val="006A22A1"/>
    <w:rsid w:val="006A25D7"/>
    <w:rsid w:val="006A39FD"/>
    <w:rsid w:val="006A458E"/>
    <w:rsid w:val="006A6072"/>
    <w:rsid w:val="006A7AB4"/>
    <w:rsid w:val="006B2C67"/>
    <w:rsid w:val="006B58EE"/>
    <w:rsid w:val="006B5E98"/>
    <w:rsid w:val="006B6A79"/>
    <w:rsid w:val="006C0B4F"/>
    <w:rsid w:val="006C1E0B"/>
    <w:rsid w:val="006C2E18"/>
    <w:rsid w:val="006C425F"/>
    <w:rsid w:val="006C4329"/>
    <w:rsid w:val="006C548E"/>
    <w:rsid w:val="006C559F"/>
    <w:rsid w:val="006C65AA"/>
    <w:rsid w:val="006C756C"/>
    <w:rsid w:val="006D0B05"/>
    <w:rsid w:val="006D3B8C"/>
    <w:rsid w:val="006D46A5"/>
    <w:rsid w:val="006D4DD9"/>
    <w:rsid w:val="006D622A"/>
    <w:rsid w:val="006E0824"/>
    <w:rsid w:val="006E17E3"/>
    <w:rsid w:val="006E2DF2"/>
    <w:rsid w:val="006E2F9F"/>
    <w:rsid w:val="006E70B8"/>
    <w:rsid w:val="006E7240"/>
    <w:rsid w:val="006F0A0D"/>
    <w:rsid w:val="006F0EFC"/>
    <w:rsid w:val="006F206B"/>
    <w:rsid w:val="006F23AF"/>
    <w:rsid w:val="006F2A6C"/>
    <w:rsid w:val="006F3081"/>
    <w:rsid w:val="006F30BD"/>
    <w:rsid w:val="006F4046"/>
    <w:rsid w:val="006F58F0"/>
    <w:rsid w:val="006F6B63"/>
    <w:rsid w:val="006F71F2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0280"/>
    <w:rsid w:val="00720DCB"/>
    <w:rsid w:val="0072122A"/>
    <w:rsid w:val="00721B73"/>
    <w:rsid w:val="00721F00"/>
    <w:rsid w:val="00722684"/>
    <w:rsid w:val="00723A5F"/>
    <w:rsid w:val="00725811"/>
    <w:rsid w:val="00725F76"/>
    <w:rsid w:val="007266AB"/>
    <w:rsid w:val="0072774E"/>
    <w:rsid w:val="00727A1A"/>
    <w:rsid w:val="0073084B"/>
    <w:rsid w:val="007308D9"/>
    <w:rsid w:val="0073157D"/>
    <w:rsid w:val="007317BB"/>
    <w:rsid w:val="00731863"/>
    <w:rsid w:val="00731ADC"/>
    <w:rsid w:val="007331D2"/>
    <w:rsid w:val="0073326B"/>
    <w:rsid w:val="00733628"/>
    <w:rsid w:val="00733BDB"/>
    <w:rsid w:val="007346A1"/>
    <w:rsid w:val="0073530A"/>
    <w:rsid w:val="00736170"/>
    <w:rsid w:val="007369BD"/>
    <w:rsid w:val="0073795D"/>
    <w:rsid w:val="00737D63"/>
    <w:rsid w:val="00737E11"/>
    <w:rsid w:val="00737EF0"/>
    <w:rsid w:val="00740F46"/>
    <w:rsid w:val="00741248"/>
    <w:rsid w:val="00741AF3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324F"/>
    <w:rsid w:val="00753F61"/>
    <w:rsid w:val="007544CA"/>
    <w:rsid w:val="00754E08"/>
    <w:rsid w:val="0075561F"/>
    <w:rsid w:val="0075691C"/>
    <w:rsid w:val="00756FCA"/>
    <w:rsid w:val="00757266"/>
    <w:rsid w:val="007578B3"/>
    <w:rsid w:val="00760AD1"/>
    <w:rsid w:val="00760DF7"/>
    <w:rsid w:val="00762127"/>
    <w:rsid w:val="007638B2"/>
    <w:rsid w:val="00763F75"/>
    <w:rsid w:val="00765BAD"/>
    <w:rsid w:val="00765BB1"/>
    <w:rsid w:val="00765F00"/>
    <w:rsid w:val="00766586"/>
    <w:rsid w:val="00766A8B"/>
    <w:rsid w:val="0076735B"/>
    <w:rsid w:val="007673B1"/>
    <w:rsid w:val="00771F53"/>
    <w:rsid w:val="00774DDB"/>
    <w:rsid w:val="007750B2"/>
    <w:rsid w:val="00775422"/>
    <w:rsid w:val="007767ED"/>
    <w:rsid w:val="007772C0"/>
    <w:rsid w:val="00780864"/>
    <w:rsid w:val="00781B39"/>
    <w:rsid w:val="0078266A"/>
    <w:rsid w:val="0078422C"/>
    <w:rsid w:val="00785784"/>
    <w:rsid w:val="00785ECF"/>
    <w:rsid w:val="0078736D"/>
    <w:rsid w:val="00787543"/>
    <w:rsid w:val="00790918"/>
    <w:rsid w:val="00790CE5"/>
    <w:rsid w:val="00791CC2"/>
    <w:rsid w:val="00792302"/>
    <w:rsid w:val="00792F48"/>
    <w:rsid w:val="007946B0"/>
    <w:rsid w:val="00796312"/>
    <w:rsid w:val="0079639C"/>
    <w:rsid w:val="00796CF1"/>
    <w:rsid w:val="007973E1"/>
    <w:rsid w:val="00797735"/>
    <w:rsid w:val="007A0830"/>
    <w:rsid w:val="007A0C9B"/>
    <w:rsid w:val="007A1649"/>
    <w:rsid w:val="007A2E34"/>
    <w:rsid w:val="007A3AC5"/>
    <w:rsid w:val="007A40F2"/>
    <w:rsid w:val="007A4B89"/>
    <w:rsid w:val="007A6264"/>
    <w:rsid w:val="007B1619"/>
    <w:rsid w:val="007B1662"/>
    <w:rsid w:val="007B1E9D"/>
    <w:rsid w:val="007B2F6E"/>
    <w:rsid w:val="007B3A3D"/>
    <w:rsid w:val="007B43DA"/>
    <w:rsid w:val="007B49C2"/>
    <w:rsid w:val="007B570C"/>
    <w:rsid w:val="007B5F15"/>
    <w:rsid w:val="007B6324"/>
    <w:rsid w:val="007B656E"/>
    <w:rsid w:val="007C0722"/>
    <w:rsid w:val="007C0C8B"/>
    <w:rsid w:val="007C16D6"/>
    <w:rsid w:val="007C3E19"/>
    <w:rsid w:val="007C3ECD"/>
    <w:rsid w:val="007C496E"/>
    <w:rsid w:val="007C58EA"/>
    <w:rsid w:val="007C631A"/>
    <w:rsid w:val="007C65EE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373A"/>
    <w:rsid w:val="007D410C"/>
    <w:rsid w:val="007D5E2D"/>
    <w:rsid w:val="007D64F6"/>
    <w:rsid w:val="007E021F"/>
    <w:rsid w:val="007E036F"/>
    <w:rsid w:val="007E1945"/>
    <w:rsid w:val="007E24AE"/>
    <w:rsid w:val="007E2B96"/>
    <w:rsid w:val="007E2F3F"/>
    <w:rsid w:val="007E30DF"/>
    <w:rsid w:val="007E3501"/>
    <w:rsid w:val="007E4F2E"/>
    <w:rsid w:val="007E59F2"/>
    <w:rsid w:val="007E5B9C"/>
    <w:rsid w:val="007E5E20"/>
    <w:rsid w:val="007E6778"/>
    <w:rsid w:val="007F0883"/>
    <w:rsid w:val="007F1CDC"/>
    <w:rsid w:val="007F2E88"/>
    <w:rsid w:val="007F2ED8"/>
    <w:rsid w:val="007F3461"/>
    <w:rsid w:val="007F349E"/>
    <w:rsid w:val="007F4D9C"/>
    <w:rsid w:val="007F5365"/>
    <w:rsid w:val="007F57EF"/>
    <w:rsid w:val="007F5A96"/>
    <w:rsid w:val="007F680F"/>
    <w:rsid w:val="007F72E4"/>
    <w:rsid w:val="007F7757"/>
    <w:rsid w:val="007F79DF"/>
    <w:rsid w:val="007F7AA3"/>
    <w:rsid w:val="007F7C13"/>
    <w:rsid w:val="007F7C9E"/>
    <w:rsid w:val="007F7EB3"/>
    <w:rsid w:val="008019B8"/>
    <w:rsid w:val="00802CB6"/>
    <w:rsid w:val="00803565"/>
    <w:rsid w:val="00803612"/>
    <w:rsid w:val="00803AE1"/>
    <w:rsid w:val="008047D1"/>
    <w:rsid w:val="008054F9"/>
    <w:rsid w:val="00805528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5D78"/>
    <w:rsid w:val="0081623D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4F78"/>
    <w:rsid w:val="008251CB"/>
    <w:rsid w:val="00825757"/>
    <w:rsid w:val="00826AC1"/>
    <w:rsid w:val="008303CC"/>
    <w:rsid w:val="00832F4E"/>
    <w:rsid w:val="008330FA"/>
    <w:rsid w:val="00834E7F"/>
    <w:rsid w:val="00835185"/>
    <w:rsid w:val="008354A3"/>
    <w:rsid w:val="0083593B"/>
    <w:rsid w:val="00837365"/>
    <w:rsid w:val="0084058A"/>
    <w:rsid w:val="00840A76"/>
    <w:rsid w:val="00841556"/>
    <w:rsid w:val="00842A43"/>
    <w:rsid w:val="00843274"/>
    <w:rsid w:val="0084363F"/>
    <w:rsid w:val="00843817"/>
    <w:rsid w:val="00843922"/>
    <w:rsid w:val="00843B27"/>
    <w:rsid w:val="0084475E"/>
    <w:rsid w:val="0084655B"/>
    <w:rsid w:val="00846BB0"/>
    <w:rsid w:val="00846CAB"/>
    <w:rsid w:val="00850B14"/>
    <w:rsid w:val="00850FEE"/>
    <w:rsid w:val="00851383"/>
    <w:rsid w:val="00851563"/>
    <w:rsid w:val="00851688"/>
    <w:rsid w:val="00851DB9"/>
    <w:rsid w:val="00851F82"/>
    <w:rsid w:val="008522C4"/>
    <w:rsid w:val="00852C97"/>
    <w:rsid w:val="00852EDF"/>
    <w:rsid w:val="00853260"/>
    <w:rsid w:val="00854769"/>
    <w:rsid w:val="008549E4"/>
    <w:rsid w:val="00854D21"/>
    <w:rsid w:val="008558AA"/>
    <w:rsid w:val="00856619"/>
    <w:rsid w:val="00856EDA"/>
    <w:rsid w:val="008576A7"/>
    <w:rsid w:val="00860410"/>
    <w:rsid w:val="0086134D"/>
    <w:rsid w:val="008619CD"/>
    <w:rsid w:val="00861AD4"/>
    <w:rsid w:val="00864F67"/>
    <w:rsid w:val="00865C51"/>
    <w:rsid w:val="00865E25"/>
    <w:rsid w:val="00866CFB"/>
    <w:rsid w:val="00867DE3"/>
    <w:rsid w:val="00870D1B"/>
    <w:rsid w:val="00870F0E"/>
    <w:rsid w:val="008711C0"/>
    <w:rsid w:val="008731B3"/>
    <w:rsid w:val="008734C4"/>
    <w:rsid w:val="0087575D"/>
    <w:rsid w:val="00875C55"/>
    <w:rsid w:val="008763C5"/>
    <w:rsid w:val="0087789B"/>
    <w:rsid w:val="00877B97"/>
    <w:rsid w:val="00877F78"/>
    <w:rsid w:val="0088092B"/>
    <w:rsid w:val="008815FE"/>
    <w:rsid w:val="00883CD8"/>
    <w:rsid w:val="00883E98"/>
    <w:rsid w:val="00884049"/>
    <w:rsid w:val="008845C4"/>
    <w:rsid w:val="0088491F"/>
    <w:rsid w:val="00884B45"/>
    <w:rsid w:val="00885405"/>
    <w:rsid w:val="008860AC"/>
    <w:rsid w:val="00887F79"/>
    <w:rsid w:val="00890300"/>
    <w:rsid w:val="0089079E"/>
    <w:rsid w:val="00890E6E"/>
    <w:rsid w:val="0089106F"/>
    <w:rsid w:val="00892ED7"/>
    <w:rsid w:val="008938AC"/>
    <w:rsid w:val="00894410"/>
    <w:rsid w:val="00894592"/>
    <w:rsid w:val="00894601"/>
    <w:rsid w:val="00894B1A"/>
    <w:rsid w:val="00894C04"/>
    <w:rsid w:val="00895131"/>
    <w:rsid w:val="00895B77"/>
    <w:rsid w:val="00896E8D"/>
    <w:rsid w:val="00897757"/>
    <w:rsid w:val="008A02F5"/>
    <w:rsid w:val="008A08C6"/>
    <w:rsid w:val="008A0CDC"/>
    <w:rsid w:val="008A288E"/>
    <w:rsid w:val="008A3B32"/>
    <w:rsid w:val="008A4ADD"/>
    <w:rsid w:val="008A4BDD"/>
    <w:rsid w:val="008A4D88"/>
    <w:rsid w:val="008A5256"/>
    <w:rsid w:val="008A69D2"/>
    <w:rsid w:val="008A751A"/>
    <w:rsid w:val="008A7F27"/>
    <w:rsid w:val="008B0E3E"/>
    <w:rsid w:val="008B17EE"/>
    <w:rsid w:val="008B2FDC"/>
    <w:rsid w:val="008B34F2"/>
    <w:rsid w:val="008B3624"/>
    <w:rsid w:val="008B3E73"/>
    <w:rsid w:val="008B4941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453F"/>
    <w:rsid w:val="008D47AD"/>
    <w:rsid w:val="008D5222"/>
    <w:rsid w:val="008D66E8"/>
    <w:rsid w:val="008D76B5"/>
    <w:rsid w:val="008E0285"/>
    <w:rsid w:val="008E2114"/>
    <w:rsid w:val="008E322E"/>
    <w:rsid w:val="008E418B"/>
    <w:rsid w:val="008E6235"/>
    <w:rsid w:val="008E68BA"/>
    <w:rsid w:val="008E6F44"/>
    <w:rsid w:val="008E70C3"/>
    <w:rsid w:val="008E72B4"/>
    <w:rsid w:val="008E75C0"/>
    <w:rsid w:val="008F2081"/>
    <w:rsid w:val="008F5C9E"/>
    <w:rsid w:val="008F60F4"/>
    <w:rsid w:val="008F69B2"/>
    <w:rsid w:val="008F7FF9"/>
    <w:rsid w:val="00900AEF"/>
    <w:rsid w:val="0090106D"/>
    <w:rsid w:val="00901DFE"/>
    <w:rsid w:val="00902B2B"/>
    <w:rsid w:val="00903192"/>
    <w:rsid w:val="00903F93"/>
    <w:rsid w:val="009058A8"/>
    <w:rsid w:val="009075F3"/>
    <w:rsid w:val="00907A51"/>
    <w:rsid w:val="00907F52"/>
    <w:rsid w:val="00910E5B"/>
    <w:rsid w:val="00912A6C"/>
    <w:rsid w:val="009139C9"/>
    <w:rsid w:val="00913D53"/>
    <w:rsid w:val="00913DC3"/>
    <w:rsid w:val="00914937"/>
    <w:rsid w:val="00915E93"/>
    <w:rsid w:val="0091628A"/>
    <w:rsid w:val="009171BC"/>
    <w:rsid w:val="0092083F"/>
    <w:rsid w:val="00920DC8"/>
    <w:rsid w:val="0092274C"/>
    <w:rsid w:val="009227DD"/>
    <w:rsid w:val="00923D85"/>
    <w:rsid w:val="00923F55"/>
    <w:rsid w:val="0092482D"/>
    <w:rsid w:val="00925318"/>
    <w:rsid w:val="00925EA4"/>
    <w:rsid w:val="00926FB5"/>
    <w:rsid w:val="009301F6"/>
    <w:rsid w:val="00930445"/>
    <w:rsid w:val="009313C3"/>
    <w:rsid w:val="00931412"/>
    <w:rsid w:val="009319E8"/>
    <w:rsid w:val="00934483"/>
    <w:rsid w:val="00937439"/>
    <w:rsid w:val="00937764"/>
    <w:rsid w:val="009379C2"/>
    <w:rsid w:val="00937F7D"/>
    <w:rsid w:val="009408DC"/>
    <w:rsid w:val="00940D2A"/>
    <w:rsid w:val="00941295"/>
    <w:rsid w:val="00941CE0"/>
    <w:rsid w:val="00943F7A"/>
    <w:rsid w:val="00943FBC"/>
    <w:rsid w:val="00944708"/>
    <w:rsid w:val="00945B77"/>
    <w:rsid w:val="00947A35"/>
    <w:rsid w:val="00950A31"/>
    <w:rsid w:val="00951F14"/>
    <w:rsid w:val="009528F4"/>
    <w:rsid w:val="009534C9"/>
    <w:rsid w:val="00953CFA"/>
    <w:rsid w:val="00953DEC"/>
    <w:rsid w:val="009540D2"/>
    <w:rsid w:val="009544B9"/>
    <w:rsid w:val="009574FE"/>
    <w:rsid w:val="0095763E"/>
    <w:rsid w:val="0095798F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1CC"/>
    <w:rsid w:val="0097664E"/>
    <w:rsid w:val="00977DD6"/>
    <w:rsid w:val="00980F37"/>
    <w:rsid w:val="00982BE1"/>
    <w:rsid w:val="00983660"/>
    <w:rsid w:val="00984F4D"/>
    <w:rsid w:val="00986B3A"/>
    <w:rsid w:val="0098700B"/>
    <w:rsid w:val="00987BAB"/>
    <w:rsid w:val="00987F76"/>
    <w:rsid w:val="0099118D"/>
    <w:rsid w:val="00991782"/>
    <w:rsid w:val="009930A1"/>
    <w:rsid w:val="00993624"/>
    <w:rsid w:val="0099428F"/>
    <w:rsid w:val="009951C6"/>
    <w:rsid w:val="00995DB4"/>
    <w:rsid w:val="0099614E"/>
    <w:rsid w:val="00997201"/>
    <w:rsid w:val="0099780C"/>
    <w:rsid w:val="00997EF2"/>
    <w:rsid w:val="009A00CC"/>
    <w:rsid w:val="009A0D55"/>
    <w:rsid w:val="009A2185"/>
    <w:rsid w:val="009A34F7"/>
    <w:rsid w:val="009A5D17"/>
    <w:rsid w:val="009A65E8"/>
    <w:rsid w:val="009A6947"/>
    <w:rsid w:val="009A6B73"/>
    <w:rsid w:val="009A72CE"/>
    <w:rsid w:val="009A7644"/>
    <w:rsid w:val="009B014A"/>
    <w:rsid w:val="009B2560"/>
    <w:rsid w:val="009B2AEB"/>
    <w:rsid w:val="009B2E12"/>
    <w:rsid w:val="009B2E2B"/>
    <w:rsid w:val="009B3C29"/>
    <w:rsid w:val="009B499C"/>
    <w:rsid w:val="009B6BEB"/>
    <w:rsid w:val="009B7234"/>
    <w:rsid w:val="009B7760"/>
    <w:rsid w:val="009C00E4"/>
    <w:rsid w:val="009C0433"/>
    <w:rsid w:val="009C1A8E"/>
    <w:rsid w:val="009C1BE8"/>
    <w:rsid w:val="009C3747"/>
    <w:rsid w:val="009C3DB8"/>
    <w:rsid w:val="009C4F82"/>
    <w:rsid w:val="009C6EF4"/>
    <w:rsid w:val="009C730E"/>
    <w:rsid w:val="009C7318"/>
    <w:rsid w:val="009D0212"/>
    <w:rsid w:val="009D0231"/>
    <w:rsid w:val="009D0D2A"/>
    <w:rsid w:val="009D19D5"/>
    <w:rsid w:val="009D1BBA"/>
    <w:rsid w:val="009D205B"/>
    <w:rsid w:val="009D291F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449E"/>
    <w:rsid w:val="009E4CF2"/>
    <w:rsid w:val="009E58E3"/>
    <w:rsid w:val="009E5D70"/>
    <w:rsid w:val="009E6135"/>
    <w:rsid w:val="009E6D66"/>
    <w:rsid w:val="009E6E88"/>
    <w:rsid w:val="009E7B91"/>
    <w:rsid w:val="009F0106"/>
    <w:rsid w:val="009F07A8"/>
    <w:rsid w:val="009F0C69"/>
    <w:rsid w:val="009F188F"/>
    <w:rsid w:val="009F3595"/>
    <w:rsid w:val="009F37F9"/>
    <w:rsid w:val="009F4ADD"/>
    <w:rsid w:val="009F4AF8"/>
    <w:rsid w:val="009F5451"/>
    <w:rsid w:val="009F5D6B"/>
    <w:rsid w:val="009F615C"/>
    <w:rsid w:val="009F675F"/>
    <w:rsid w:val="009F72A5"/>
    <w:rsid w:val="009F7BD1"/>
    <w:rsid w:val="00A002BA"/>
    <w:rsid w:val="00A00541"/>
    <w:rsid w:val="00A00B9F"/>
    <w:rsid w:val="00A01367"/>
    <w:rsid w:val="00A01DE9"/>
    <w:rsid w:val="00A01EBD"/>
    <w:rsid w:val="00A02096"/>
    <w:rsid w:val="00A0237C"/>
    <w:rsid w:val="00A02B61"/>
    <w:rsid w:val="00A02EF3"/>
    <w:rsid w:val="00A031C9"/>
    <w:rsid w:val="00A03BF9"/>
    <w:rsid w:val="00A05314"/>
    <w:rsid w:val="00A053F5"/>
    <w:rsid w:val="00A06748"/>
    <w:rsid w:val="00A07CC4"/>
    <w:rsid w:val="00A07EF8"/>
    <w:rsid w:val="00A07EFA"/>
    <w:rsid w:val="00A07FFB"/>
    <w:rsid w:val="00A103A7"/>
    <w:rsid w:val="00A12301"/>
    <w:rsid w:val="00A13D67"/>
    <w:rsid w:val="00A13D7E"/>
    <w:rsid w:val="00A1400F"/>
    <w:rsid w:val="00A142D6"/>
    <w:rsid w:val="00A20093"/>
    <w:rsid w:val="00A207D3"/>
    <w:rsid w:val="00A20DAD"/>
    <w:rsid w:val="00A22743"/>
    <w:rsid w:val="00A22BAD"/>
    <w:rsid w:val="00A232F9"/>
    <w:rsid w:val="00A24A27"/>
    <w:rsid w:val="00A25571"/>
    <w:rsid w:val="00A27105"/>
    <w:rsid w:val="00A30063"/>
    <w:rsid w:val="00A30296"/>
    <w:rsid w:val="00A30E8F"/>
    <w:rsid w:val="00A31568"/>
    <w:rsid w:val="00A32195"/>
    <w:rsid w:val="00A3398E"/>
    <w:rsid w:val="00A37BAA"/>
    <w:rsid w:val="00A4004A"/>
    <w:rsid w:val="00A40B3C"/>
    <w:rsid w:val="00A410D9"/>
    <w:rsid w:val="00A42333"/>
    <w:rsid w:val="00A4460E"/>
    <w:rsid w:val="00A45D10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62D4"/>
    <w:rsid w:val="00A57961"/>
    <w:rsid w:val="00A57EB9"/>
    <w:rsid w:val="00A612DB"/>
    <w:rsid w:val="00A61F42"/>
    <w:rsid w:val="00A621E5"/>
    <w:rsid w:val="00A63FEE"/>
    <w:rsid w:val="00A65E23"/>
    <w:rsid w:val="00A6606E"/>
    <w:rsid w:val="00A66329"/>
    <w:rsid w:val="00A668E8"/>
    <w:rsid w:val="00A67072"/>
    <w:rsid w:val="00A673A0"/>
    <w:rsid w:val="00A6744F"/>
    <w:rsid w:val="00A70A70"/>
    <w:rsid w:val="00A73D37"/>
    <w:rsid w:val="00A73FA6"/>
    <w:rsid w:val="00A7532F"/>
    <w:rsid w:val="00A75ACB"/>
    <w:rsid w:val="00A76068"/>
    <w:rsid w:val="00A76E5D"/>
    <w:rsid w:val="00A81AF3"/>
    <w:rsid w:val="00A82F82"/>
    <w:rsid w:val="00A82FB3"/>
    <w:rsid w:val="00A83E06"/>
    <w:rsid w:val="00A8543C"/>
    <w:rsid w:val="00A8640E"/>
    <w:rsid w:val="00A868E2"/>
    <w:rsid w:val="00A86CB6"/>
    <w:rsid w:val="00A87702"/>
    <w:rsid w:val="00A9114F"/>
    <w:rsid w:val="00A91900"/>
    <w:rsid w:val="00A92AB8"/>
    <w:rsid w:val="00A93FAC"/>
    <w:rsid w:val="00A9453A"/>
    <w:rsid w:val="00A965B7"/>
    <w:rsid w:val="00A96C68"/>
    <w:rsid w:val="00A97330"/>
    <w:rsid w:val="00A97791"/>
    <w:rsid w:val="00A97E4A"/>
    <w:rsid w:val="00AA0054"/>
    <w:rsid w:val="00AA16B2"/>
    <w:rsid w:val="00AA1C68"/>
    <w:rsid w:val="00AA24BB"/>
    <w:rsid w:val="00AA2952"/>
    <w:rsid w:val="00AA31C3"/>
    <w:rsid w:val="00AA35BF"/>
    <w:rsid w:val="00AA3B07"/>
    <w:rsid w:val="00AA4056"/>
    <w:rsid w:val="00AA5866"/>
    <w:rsid w:val="00AA5CD8"/>
    <w:rsid w:val="00AA66AA"/>
    <w:rsid w:val="00AA695C"/>
    <w:rsid w:val="00AA6C48"/>
    <w:rsid w:val="00AA76F9"/>
    <w:rsid w:val="00AB09FE"/>
    <w:rsid w:val="00AB0B93"/>
    <w:rsid w:val="00AB189E"/>
    <w:rsid w:val="00AB1E6E"/>
    <w:rsid w:val="00AB3407"/>
    <w:rsid w:val="00AB3B4E"/>
    <w:rsid w:val="00AB3DAB"/>
    <w:rsid w:val="00AB3DED"/>
    <w:rsid w:val="00AB4692"/>
    <w:rsid w:val="00AB4E49"/>
    <w:rsid w:val="00AB60F1"/>
    <w:rsid w:val="00AB6ECE"/>
    <w:rsid w:val="00AB7E4F"/>
    <w:rsid w:val="00AC0FE4"/>
    <w:rsid w:val="00AC248F"/>
    <w:rsid w:val="00AC2513"/>
    <w:rsid w:val="00AC263C"/>
    <w:rsid w:val="00AC2F29"/>
    <w:rsid w:val="00AC33AE"/>
    <w:rsid w:val="00AC3719"/>
    <w:rsid w:val="00AC3B01"/>
    <w:rsid w:val="00AC3C65"/>
    <w:rsid w:val="00AC3F87"/>
    <w:rsid w:val="00AC40C5"/>
    <w:rsid w:val="00AC4746"/>
    <w:rsid w:val="00AC49B2"/>
    <w:rsid w:val="00AC4A4C"/>
    <w:rsid w:val="00AC5113"/>
    <w:rsid w:val="00AC5370"/>
    <w:rsid w:val="00AC5578"/>
    <w:rsid w:val="00AC5D34"/>
    <w:rsid w:val="00AC6FB0"/>
    <w:rsid w:val="00AC7F0E"/>
    <w:rsid w:val="00AD0444"/>
    <w:rsid w:val="00AD0914"/>
    <w:rsid w:val="00AD0A8B"/>
    <w:rsid w:val="00AD1C1B"/>
    <w:rsid w:val="00AD1EE1"/>
    <w:rsid w:val="00AD3733"/>
    <w:rsid w:val="00AD442D"/>
    <w:rsid w:val="00AD482A"/>
    <w:rsid w:val="00AD48F7"/>
    <w:rsid w:val="00AD662D"/>
    <w:rsid w:val="00AD6D29"/>
    <w:rsid w:val="00AD792D"/>
    <w:rsid w:val="00AD7A12"/>
    <w:rsid w:val="00AD7D83"/>
    <w:rsid w:val="00AE38D9"/>
    <w:rsid w:val="00AE42A9"/>
    <w:rsid w:val="00AE4B9C"/>
    <w:rsid w:val="00AE4FE6"/>
    <w:rsid w:val="00AE5AB6"/>
    <w:rsid w:val="00AE6172"/>
    <w:rsid w:val="00AE7D2B"/>
    <w:rsid w:val="00AF18DD"/>
    <w:rsid w:val="00AF1E9C"/>
    <w:rsid w:val="00AF2E9B"/>
    <w:rsid w:val="00AF63C5"/>
    <w:rsid w:val="00AF79D0"/>
    <w:rsid w:val="00AF7F67"/>
    <w:rsid w:val="00B005CC"/>
    <w:rsid w:val="00B00A58"/>
    <w:rsid w:val="00B0131B"/>
    <w:rsid w:val="00B019CA"/>
    <w:rsid w:val="00B02460"/>
    <w:rsid w:val="00B0343B"/>
    <w:rsid w:val="00B039AF"/>
    <w:rsid w:val="00B03E5E"/>
    <w:rsid w:val="00B03F48"/>
    <w:rsid w:val="00B04A7C"/>
    <w:rsid w:val="00B04B88"/>
    <w:rsid w:val="00B0531F"/>
    <w:rsid w:val="00B060A6"/>
    <w:rsid w:val="00B0626D"/>
    <w:rsid w:val="00B062AB"/>
    <w:rsid w:val="00B10B81"/>
    <w:rsid w:val="00B10FF9"/>
    <w:rsid w:val="00B121F3"/>
    <w:rsid w:val="00B122B9"/>
    <w:rsid w:val="00B12767"/>
    <w:rsid w:val="00B12EFC"/>
    <w:rsid w:val="00B1346D"/>
    <w:rsid w:val="00B13EB0"/>
    <w:rsid w:val="00B15F08"/>
    <w:rsid w:val="00B1650D"/>
    <w:rsid w:val="00B17F8D"/>
    <w:rsid w:val="00B201C9"/>
    <w:rsid w:val="00B2047C"/>
    <w:rsid w:val="00B22966"/>
    <w:rsid w:val="00B22BAC"/>
    <w:rsid w:val="00B2324A"/>
    <w:rsid w:val="00B23A0F"/>
    <w:rsid w:val="00B23E35"/>
    <w:rsid w:val="00B24DA6"/>
    <w:rsid w:val="00B27534"/>
    <w:rsid w:val="00B3026B"/>
    <w:rsid w:val="00B30451"/>
    <w:rsid w:val="00B3109F"/>
    <w:rsid w:val="00B31400"/>
    <w:rsid w:val="00B31498"/>
    <w:rsid w:val="00B31FB1"/>
    <w:rsid w:val="00B3254B"/>
    <w:rsid w:val="00B32B98"/>
    <w:rsid w:val="00B32C83"/>
    <w:rsid w:val="00B330B9"/>
    <w:rsid w:val="00B334DE"/>
    <w:rsid w:val="00B3672F"/>
    <w:rsid w:val="00B3699C"/>
    <w:rsid w:val="00B36DE8"/>
    <w:rsid w:val="00B37A3E"/>
    <w:rsid w:val="00B40687"/>
    <w:rsid w:val="00B40D7A"/>
    <w:rsid w:val="00B4225D"/>
    <w:rsid w:val="00B434B0"/>
    <w:rsid w:val="00B44B87"/>
    <w:rsid w:val="00B476CD"/>
    <w:rsid w:val="00B51FE4"/>
    <w:rsid w:val="00B52D8B"/>
    <w:rsid w:val="00B53096"/>
    <w:rsid w:val="00B546C4"/>
    <w:rsid w:val="00B54F8E"/>
    <w:rsid w:val="00B55F9B"/>
    <w:rsid w:val="00B56EBF"/>
    <w:rsid w:val="00B602CD"/>
    <w:rsid w:val="00B60D29"/>
    <w:rsid w:val="00B60EC4"/>
    <w:rsid w:val="00B617D6"/>
    <w:rsid w:val="00B61A2C"/>
    <w:rsid w:val="00B61FB2"/>
    <w:rsid w:val="00B6210F"/>
    <w:rsid w:val="00B62F16"/>
    <w:rsid w:val="00B6476C"/>
    <w:rsid w:val="00B66DA1"/>
    <w:rsid w:val="00B671DC"/>
    <w:rsid w:val="00B6735C"/>
    <w:rsid w:val="00B71A5D"/>
    <w:rsid w:val="00B72ACC"/>
    <w:rsid w:val="00B736C2"/>
    <w:rsid w:val="00B741E6"/>
    <w:rsid w:val="00B74A27"/>
    <w:rsid w:val="00B75265"/>
    <w:rsid w:val="00B75A84"/>
    <w:rsid w:val="00B763CE"/>
    <w:rsid w:val="00B77D38"/>
    <w:rsid w:val="00B81DEF"/>
    <w:rsid w:val="00B82100"/>
    <w:rsid w:val="00B8244C"/>
    <w:rsid w:val="00B82F1B"/>
    <w:rsid w:val="00B83916"/>
    <w:rsid w:val="00B83DFF"/>
    <w:rsid w:val="00B83F46"/>
    <w:rsid w:val="00B840F4"/>
    <w:rsid w:val="00B84A5F"/>
    <w:rsid w:val="00B8503A"/>
    <w:rsid w:val="00B90C54"/>
    <w:rsid w:val="00B90E9B"/>
    <w:rsid w:val="00B919A9"/>
    <w:rsid w:val="00B93573"/>
    <w:rsid w:val="00B9378C"/>
    <w:rsid w:val="00B93A3F"/>
    <w:rsid w:val="00B94FB4"/>
    <w:rsid w:val="00B9558A"/>
    <w:rsid w:val="00B95E78"/>
    <w:rsid w:val="00B9624E"/>
    <w:rsid w:val="00B96C7D"/>
    <w:rsid w:val="00B96DEE"/>
    <w:rsid w:val="00B97483"/>
    <w:rsid w:val="00BA0EE6"/>
    <w:rsid w:val="00BA1BDD"/>
    <w:rsid w:val="00BA2C95"/>
    <w:rsid w:val="00BA33D5"/>
    <w:rsid w:val="00BA4281"/>
    <w:rsid w:val="00BA4830"/>
    <w:rsid w:val="00BA528E"/>
    <w:rsid w:val="00BA5E64"/>
    <w:rsid w:val="00BA662C"/>
    <w:rsid w:val="00BA67CE"/>
    <w:rsid w:val="00BA6A02"/>
    <w:rsid w:val="00BA7494"/>
    <w:rsid w:val="00BA777D"/>
    <w:rsid w:val="00BB0D26"/>
    <w:rsid w:val="00BB0E89"/>
    <w:rsid w:val="00BB1121"/>
    <w:rsid w:val="00BB13B1"/>
    <w:rsid w:val="00BB18B3"/>
    <w:rsid w:val="00BB1B45"/>
    <w:rsid w:val="00BB380C"/>
    <w:rsid w:val="00BB3A14"/>
    <w:rsid w:val="00BB5950"/>
    <w:rsid w:val="00BB7A7C"/>
    <w:rsid w:val="00BC0B94"/>
    <w:rsid w:val="00BC128B"/>
    <w:rsid w:val="00BC19DC"/>
    <w:rsid w:val="00BC365E"/>
    <w:rsid w:val="00BC4818"/>
    <w:rsid w:val="00BC4B88"/>
    <w:rsid w:val="00BC50B6"/>
    <w:rsid w:val="00BC5C02"/>
    <w:rsid w:val="00BC7C8F"/>
    <w:rsid w:val="00BD0135"/>
    <w:rsid w:val="00BD0B27"/>
    <w:rsid w:val="00BD1892"/>
    <w:rsid w:val="00BD38BD"/>
    <w:rsid w:val="00BD4C04"/>
    <w:rsid w:val="00BE05AF"/>
    <w:rsid w:val="00BE174A"/>
    <w:rsid w:val="00BE194F"/>
    <w:rsid w:val="00BE1DA9"/>
    <w:rsid w:val="00BE301A"/>
    <w:rsid w:val="00BE3B30"/>
    <w:rsid w:val="00BE5A13"/>
    <w:rsid w:val="00BE6A13"/>
    <w:rsid w:val="00BF046A"/>
    <w:rsid w:val="00BF17B9"/>
    <w:rsid w:val="00BF1B54"/>
    <w:rsid w:val="00BF1C93"/>
    <w:rsid w:val="00BF2CEA"/>
    <w:rsid w:val="00BF4970"/>
    <w:rsid w:val="00BF6169"/>
    <w:rsid w:val="00BF64F4"/>
    <w:rsid w:val="00BF6D0B"/>
    <w:rsid w:val="00BF7202"/>
    <w:rsid w:val="00BF73B0"/>
    <w:rsid w:val="00C0025F"/>
    <w:rsid w:val="00C00465"/>
    <w:rsid w:val="00C00A56"/>
    <w:rsid w:val="00C00C50"/>
    <w:rsid w:val="00C010B6"/>
    <w:rsid w:val="00C01455"/>
    <w:rsid w:val="00C01CD5"/>
    <w:rsid w:val="00C03A20"/>
    <w:rsid w:val="00C03A93"/>
    <w:rsid w:val="00C04DAE"/>
    <w:rsid w:val="00C05792"/>
    <w:rsid w:val="00C060BC"/>
    <w:rsid w:val="00C066BC"/>
    <w:rsid w:val="00C06F68"/>
    <w:rsid w:val="00C07C21"/>
    <w:rsid w:val="00C07E78"/>
    <w:rsid w:val="00C1083E"/>
    <w:rsid w:val="00C11E5E"/>
    <w:rsid w:val="00C12837"/>
    <w:rsid w:val="00C12CFB"/>
    <w:rsid w:val="00C1411D"/>
    <w:rsid w:val="00C14F84"/>
    <w:rsid w:val="00C1536C"/>
    <w:rsid w:val="00C1569C"/>
    <w:rsid w:val="00C159AF"/>
    <w:rsid w:val="00C16111"/>
    <w:rsid w:val="00C165A1"/>
    <w:rsid w:val="00C1668F"/>
    <w:rsid w:val="00C1742D"/>
    <w:rsid w:val="00C174C0"/>
    <w:rsid w:val="00C20B50"/>
    <w:rsid w:val="00C20F4E"/>
    <w:rsid w:val="00C21439"/>
    <w:rsid w:val="00C22689"/>
    <w:rsid w:val="00C23CF1"/>
    <w:rsid w:val="00C243D2"/>
    <w:rsid w:val="00C24D2E"/>
    <w:rsid w:val="00C2595D"/>
    <w:rsid w:val="00C25FEA"/>
    <w:rsid w:val="00C2623A"/>
    <w:rsid w:val="00C264E9"/>
    <w:rsid w:val="00C266F5"/>
    <w:rsid w:val="00C26A17"/>
    <w:rsid w:val="00C27FF5"/>
    <w:rsid w:val="00C315D5"/>
    <w:rsid w:val="00C327A3"/>
    <w:rsid w:val="00C32D87"/>
    <w:rsid w:val="00C330D6"/>
    <w:rsid w:val="00C3316D"/>
    <w:rsid w:val="00C36EDB"/>
    <w:rsid w:val="00C40614"/>
    <w:rsid w:val="00C411E6"/>
    <w:rsid w:val="00C41742"/>
    <w:rsid w:val="00C41B58"/>
    <w:rsid w:val="00C445BE"/>
    <w:rsid w:val="00C44806"/>
    <w:rsid w:val="00C44E38"/>
    <w:rsid w:val="00C460DE"/>
    <w:rsid w:val="00C46510"/>
    <w:rsid w:val="00C478CF"/>
    <w:rsid w:val="00C50344"/>
    <w:rsid w:val="00C5274C"/>
    <w:rsid w:val="00C5363D"/>
    <w:rsid w:val="00C54293"/>
    <w:rsid w:val="00C55083"/>
    <w:rsid w:val="00C55F62"/>
    <w:rsid w:val="00C57360"/>
    <w:rsid w:val="00C57AA7"/>
    <w:rsid w:val="00C57E7D"/>
    <w:rsid w:val="00C601CD"/>
    <w:rsid w:val="00C602AF"/>
    <w:rsid w:val="00C61FCF"/>
    <w:rsid w:val="00C62B1D"/>
    <w:rsid w:val="00C63397"/>
    <w:rsid w:val="00C647A0"/>
    <w:rsid w:val="00C64835"/>
    <w:rsid w:val="00C664BB"/>
    <w:rsid w:val="00C67061"/>
    <w:rsid w:val="00C672C6"/>
    <w:rsid w:val="00C70025"/>
    <w:rsid w:val="00C7067D"/>
    <w:rsid w:val="00C71844"/>
    <w:rsid w:val="00C72048"/>
    <w:rsid w:val="00C72410"/>
    <w:rsid w:val="00C72893"/>
    <w:rsid w:val="00C72E0B"/>
    <w:rsid w:val="00C736A5"/>
    <w:rsid w:val="00C7376F"/>
    <w:rsid w:val="00C74E3B"/>
    <w:rsid w:val="00C75A67"/>
    <w:rsid w:val="00C75C41"/>
    <w:rsid w:val="00C8020D"/>
    <w:rsid w:val="00C80564"/>
    <w:rsid w:val="00C808C4"/>
    <w:rsid w:val="00C81990"/>
    <w:rsid w:val="00C82BCB"/>
    <w:rsid w:val="00C82FB3"/>
    <w:rsid w:val="00C83415"/>
    <w:rsid w:val="00C840AC"/>
    <w:rsid w:val="00C84622"/>
    <w:rsid w:val="00C84841"/>
    <w:rsid w:val="00C848E5"/>
    <w:rsid w:val="00C85E9D"/>
    <w:rsid w:val="00C87587"/>
    <w:rsid w:val="00C90293"/>
    <w:rsid w:val="00C9043E"/>
    <w:rsid w:val="00C917A2"/>
    <w:rsid w:val="00C919E6"/>
    <w:rsid w:val="00C91D8E"/>
    <w:rsid w:val="00C92BC4"/>
    <w:rsid w:val="00C95961"/>
    <w:rsid w:val="00CA1C5E"/>
    <w:rsid w:val="00CA29F8"/>
    <w:rsid w:val="00CA332F"/>
    <w:rsid w:val="00CA431A"/>
    <w:rsid w:val="00CA563B"/>
    <w:rsid w:val="00CA5672"/>
    <w:rsid w:val="00CA5B38"/>
    <w:rsid w:val="00CA64E4"/>
    <w:rsid w:val="00CA711D"/>
    <w:rsid w:val="00CB00A4"/>
    <w:rsid w:val="00CB0390"/>
    <w:rsid w:val="00CB043F"/>
    <w:rsid w:val="00CB12B5"/>
    <w:rsid w:val="00CB1F44"/>
    <w:rsid w:val="00CB32ED"/>
    <w:rsid w:val="00CB472C"/>
    <w:rsid w:val="00CB4A09"/>
    <w:rsid w:val="00CB4FCC"/>
    <w:rsid w:val="00CB6756"/>
    <w:rsid w:val="00CB76A4"/>
    <w:rsid w:val="00CC0FB5"/>
    <w:rsid w:val="00CC308B"/>
    <w:rsid w:val="00CC5335"/>
    <w:rsid w:val="00CC7F17"/>
    <w:rsid w:val="00CD0A10"/>
    <w:rsid w:val="00CD16EB"/>
    <w:rsid w:val="00CD1F3E"/>
    <w:rsid w:val="00CD4525"/>
    <w:rsid w:val="00CD4FB6"/>
    <w:rsid w:val="00CD510E"/>
    <w:rsid w:val="00CD5637"/>
    <w:rsid w:val="00CD5FCA"/>
    <w:rsid w:val="00CD7055"/>
    <w:rsid w:val="00CE1A42"/>
    <w:rsid w:val="00CE2038"/>
    <w:rsid w:val="00CE30F9"/>
    <w:rsid w:val="00CE31C9"/>
    <w:rsid w:val="00CE4471"/>
    <w:rsid w:val="00CE4BA5"/>
    <w:rsid w:val="00CE4D13"/>
    <w:rsid w:val="00CE5DF7"/>
    <w:rsid w:val="00CE60C4"/>
    <w:rsid w:val="00CE7CCC"/>
    <w:rsid w:val="00CF0730"/>
    <w:rsid w:val="00CF0A83"/>
    <w:rsid w:val="00CF12BE"/>
    <w:rsid w:val="00CF1D76"/>
    <w:rsid w:val="00CF2930"/>
    <w:rsid w:val="00CF29BC"/>
    <w:rsid w:val="00CF2BE3"/>
    <w:rsid w:val="00CF60E2"/>
    <w:rsid w:val="00D00B2D"/>
    <w:rsid w:val="00D00FFC"/>
    <w:rsid w:val="00D0104C"/>
    <w:rsid w:val="00D01EA7"/>
    <w:rsid w:val="00D02D23"/>
    <w:rsid w:val="00D03557"/>
    <w:rsid w:val="00D035C3"/>
    <w:rsid w:val="00D04119"/>
    <w:rsid w:val="00D063A8"/>
    <w:rsid w:val="00D064FF"/>
    <w:rsid w:val="00D065EA"/>
    <w:rsid w:val="00D069B3"/>
    <w:rsid w:val="00D07622"/>
    <w:rsid w:val="00D07E88"/>
    <w:rsid w:val="00D100E0"/>
    <w:rsid w:val="00D102DD"/>
    <w:rsid w:val="00D11BC7"/>
    <w:rsid w:val="00D12A88"/>
    <w:rsid w:val="00D13439"/>
    <w:rsid w:val="00D1414E"/>
    <w:rsid w:val="00D14B03"/>
    <w:rsid w:val="00D157DD"/>
    <w:rsid w:val="00D15D2C"/>
    <w:rsid w:val="00D16CE1"/>
    <w:rsid w:val="00D173F3"/>
    <w:rsid w:val="00D20314"/>
    <w:rsid w:val="00D2174E"/>
    <w:rsid w:val="00D22B29"/>
    <w:rsid w:val="00D23189"/>
    <w:rsid w:val="00D256C4"/>
    <w:rsid w:val="00D26DAA"/>
    <w:rsid w:val="00D26F70"/>
    <w:rsid w:val="00D275EE"/>
    <w:rsid w:val="00D27659"/>
    <w:rsid w:val="00D277C9"/>
    <w:rsid w:val="00D31358"/>
    <w:rsid w:val="00D31E13"/>
    <w:rsid w:val="00D322AB"/>
    <w:rsid w:val="00D32D89"/>
    <w:rsid w:val="00D3349A"/>
    <w:rsid w:val="00D34612"/>
    <w:rsid w:val="00D34627"/>
    <w:rsid w:val="00D3574A"/>
    <w:rsid w:val="00D36AE0"/>
    <w:rsid w:val="00D36B1B"/>
    <w:rsid w:val="00D36D9A"/>
    <w:rsid w:val="00D36EDA"/>
    <w:rsid w:val="00D372D9"/>
    <w:rsid w:val="00D373F4"/>
    <w:rsid w:val="00D40CEF"/>
    <w:rsid w:val="00D41398"/>
    <w:rsid w:val="00D41603"/>
    <w:rsid w:val="00D416D7"/>
    <w:rsid w:val="00D41FD6"/>
    <w:rsid w:val="00D425D7"/>
    <w:rsid w:val="00D431E9"/>
    <w:rsid w:val="00D43650"/>
    <w:rsid w:val="00D44FB4"/>
    <w:rsid w:val="00D44FDB"/>
    <w:rsid w:val="00D46064"/>
    <w:rsid w:val="00D507E6"/>
    <w:rsid w:val="00D51924"/>
    <w:rsid w:val="00D546F0"/>
    <w:rsid w:val="00D54D51"/>
    <w:rsid w:val="00D54DA0"/>
    <w:rsid w:val="00D5597A"/>
    <w:rsid w:val="00D55A0F"/>
    <w:rsid w:val="00D56881"/>
    <w:rsid w:val="00D56A0D"/>
    <w:rsid w:val="00D56ABF"/>
    <w:rsid w:val="00D570F3"/>
    <w:rsid w:val="00D5728B"/>
    <w:rsid w:val="00D57460"/>
    <w:rsid w:val="00D574A0"/>
    <w:rsid w:val="00D576E4"/>
    <w:rsid w:val="00D60062"/>
    <w:rsid w:val="00D607FF"/>
    <w:rsid w:val="00D61584"/>
    <w:rsid w:val="00D61762"/>
    <w:rsid w:val="00D61FB3"/>
    <w:rsid w:val="00D63AF2"/>
    <w:rsid w:val="00D65048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77816"/>
    <w:rsid w:val="00D82D40"/>
    <w:rsid w:val="00D831FC"/>
    <w:rsid w:val="00D8370D"/>
    <w:rsid w:val="00D84170"/>
    <w:rsid w:val="00D841C6"/>
    <w:rsid w:val="00D84240"/>
    <w:rsid w:val="00D844BA"/>
    <w:rsid w:val="00D84AC2"/>
    <w:rsid w:val="00D84ACF"/>
    <w:rsid w:val="00D8581C"/>
    <w:rsid w:val="00D8584C"/>
    <w:rsid w:val="00D85B3A"/>
    <w:rsid w:val="00D860F2"/>
    <w:rsid w:val="00D87A93"/>
    <w:rsid w:val="00D87F8D"/>
    <w:rsid w:val="00D9006B"/>
    <w:rsid w:val="00D90198"/>
    <w:rsid w:val="00D916B4"/>
    <w:rsid w:val="00D919AA"/>
    <w:rsid w:val="00D91CEE"/>
    <w:rsid w:val="00D924C0"/>
    <w:rsid w:val="00D928FF"/>
    <w:rsid w:val="00D93007"/>
    <w:rsid w:val="00D9376B"/>
    <w:rsid w:val="00D94261"/>
    <w:rsid w:val="00D94299"/>
    <w:rsid w:val="00D94588"/>
    <w:rsid w:val="00D956B3"/>
    <w:rsid w:val="00DA03E7"/>
    <w:rsid w:val="00DA0DF7"/>
    <w:rsid w:val="00DA23CF"/>
    <w:rsid w:val="00DA2B91"/>
    <w:rsid w:val="00DA37A8"/>
    <w:rsid w:val="00DA3CE9"/>
    <w:rsid w:val="00DA43DD"/>
    <w:rsid w:val="00DA58B2"/>
    <w:rsid w:val="00DA58E1"/>
    <w:rsid w:val="00DA649B"/>
    <w:rsid w:val="00DA7B74"/>
    <w:rsid w:val="00DB22DD"/>
    <w:rsid w:val="00DB2748"/>
    <w:rsid w:val="00DB53C2"/>
    <w:rsid w:val="00DB7765"/>
    <w:rsid w:val="00DC1DCA"/>
    <w:rsid w:val="00DC1FBE"/>
    <w:rsid w:val="00DC2761"/>
    <w:rsid w:val="00DC2C3A"/>
    <w:rsid w:val="00DC300C"/>
    <w:rsid w:val="00DC33B4"/>
    <w:rsid w:val="00DC5960"/>
    <w:rsid w:val="00DC62B7"/>
    <w:rsid w:val="00DC6966"/>
    <w:rsid w:val="00DC6DD9"/>
    <w:rsid w:val="00DC7A65"/>
    <w:rsid w:val="00DC7C6B"/>
    <w:rsid w:val="00DD0015"/>
    <w:rsid w:val="00DD12E4"/>
    <w:rsid w:val="00DD165B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E7999"/>
    <w:rsid w:val="00DF0619"/>
    <w:rsid w:val="00DF34C0"/>
    <w:rsid w:val="00DF3901"/>
    <w:rsid w:val="00DF4E4D"/>
    <w:rsid w:val="00DF4FA9"/>
    <w:rsid w:val="00DF588F"/>
    <w:rsid w:val="00DF5A2D"/>
    <w:rsid w:val="00DF61DF"/>
    <w:rsid w:val="00DF6479"/>
    <w:rsid w:val="00DF65F4"/>
    <w:rsid w:val="00DF6A5A"/>
    <w:rsid w:val="00DF7819"/>
    <w:rsid w:val="00E00406"/>
    <w:rsid w:val="00E00FE7"/>
    <w:rsid w:val="00E01232"/>
    <w:rsid w:val="00E01C44"/>
    <w:rsid w:val="00E01D44"/>
    <w:rsid w:val="00E01F77"/>
    <w:rsid w:val="00E02ED6"/>
    <w:rsid w:val="00E036D4"/>
    <w:rsid w:val="00E04700"/>
    <w:rsid w:val="00E04716"/>
    <w:rsid w:val="00E04EEA"/>
    <w:rsid w:val="00E059F3"/>
    <w:rsid w:val="00E05F59"/>
    <w:rsid w:val="00E07ACA"/>
    <w:rsid w:val="00E10490"/>
    <w:rsid w:val="00E10585"/>
    <w:rsid w:val="00E107EC"/>
    <w:rsid w:val="00E11ECD"/>
    <w:rsid w:val="00E12431"/>
    <w:rsid w:val="00E132AD"/>
    <w:rsid w:val="00E134B9"/>
    <w:rsid w:val="00E1373D"/>
    <w:rsid w:val="00E13A8D"/>
    <w:rsid w:val="00E13F7D"/>
    <w:rsid w:val="00E14227"/>
    <w:rsid w:val="00E148D3"/>
    <w:rsid w:val="00E15407"/>
    <w:rsid w:val="00E165B0"/>
    <w:rsid w:val="00E17315"/>
    <w:rsid w:val="00E1776A"/>
    <w:rsid w:val="00E20521"/>
    <w:rsid w:val="00E219D5"/>
    <w:rsid w:val="00E21DCF"/>
    <w:rsid w:val="00E2309E"/>
    <w:rsid w:val="00E260FB"/>
    <w:rsid w:val="00E263D0"/>
    <w:rsid w:val="00E3083B"/>
    <w:rsid w:val="00E31ED1"/>
    <w:rsid w:val="00E31F8F"/>
    <w:rsid w:val="00E32B18"/>
    <w:rsid w:val="00E330A8"/>
    <w:rsid w:val="00E334DA"/>
    <w:rsid w:val="00E3459F"/>
    <w:rsid w:val="00E34C54"/>
    <w:rsid w:val="00E35667"/>
    <w:rsid w:val="00E36635"/>
    <w:rsid w:val="00E37736"/>
    <w:rsid w:val="00E40671"/>
    <w:rsid w:val="00E40829"/>
    <w:rsid w:val="00E41538"/>
    <w:rsid w:val="00E418C3"/>
    <w:rsid w:val="00E41EE6"/>
    <w:rsid w:val="00E423ED"/>
    <w:rsid w:val="00E424CA"/>
    <w:rsid w:val="00E4282A"/>
    <w:rsid w:val="00E4364E"/>
    <w:rsid w:val="00E43ED6"/>
    <w:rsid w:val="00E445BF"/>
    <w:rsid w:val="00E44B38"/>
    <w:rsid w:val="00E458DF"/>
    <w:rsid w:val="00E46D2E"/>
    <w:rsid w:val="00E47910"/>
    <w:rsid w:val="00E47CF2"/>
    <w:rsid w:val="00E509FF"/>
    <w:rsid w:val="00E512D0"/>
    <w:rsid w:val="00E51DEA"/>
    <w:rsid w:val="00E51F41"/>
    <w:rsid w:val="00E525B6"/>
    <w:rsid w:val="00E5304E"/>
    <w:rsid w:val="00E53059"/>
    <w:rsid w:val="00E53D67"/>
    <w:rsid w:val="00E53FDB"/>
    <w:rsid w:val="00E54273"/>
    <w:rsid w:val="00E547D6"/>
    <w:rsid w:val="00E54EAF"/>
    <w:rsid w:val="00E54FB1"/>
    <w:rsid w:val="00E56D13"/>
    <w:rsid w:val="00E609C5"/>
    <w:rsid w:val="00E62DEE"/>
    <w:rsid w:val="00E63113"/>
    <w:rsid w:val="00E63160"/>
    <w:rsid w:val="00E63E6C"/>
    <w:rsid w:val="00E65C68"/>
    <w:rsid w:val="00E66289"/>
    <w:rsid w:val="00E66978"/>
    <w:rsid w:val="00E66A56"/>
    <w:rsid w:val="00E670C2"/>
    <w:rsid w:val="00E70255"/>
    <w:rsid w:val="00E71D51"/>
    <w:rsid w:val="00E727AA"/>
    <w:rsid w:val="00E74316"/>
    <w:rsid w:val="00E7439C"/>
    <w:rsid w:val="00E7444B"/>
    <w:rsid w:val="00E75636"/>
    <w:rsid w:val="00E75EA5"/>
    <w:rsid w:val="00E8074C"/>
    <w:rsid w:val="00E80F39"/>
    <w:rsid w:val="00E8157D"/>
    <w:rsid w:val="00E825B6"/>
    <w:rsid w:val="00E839B8"/>
    <w:rsid w:val="00E84380"/>
    <w:rsid w:val="00E84541"/>
    <w:rsid w:val="00E8559C"/>
    <w:rsid w:val="00E857B6"/>
    <w:rsid w:val="00E85A93"/>
    <w:rsid w:val="00E87D50"/>
    <w:rsid w:val="00E90499"/>
    <w:rsid w:val="00E90E4E"/>
    <w:rsid w:val="00E9111D"/>
    <w:rsid w:val="00E91299"/>
    <w:rsid w:val="00E91CFC"/>
    <w:rsid w:val="00E9221E"/>
    <w:rsid w:val="00E933ED"/>
    <w:rsid w:val="00E93620"/>
    <w:rsid w:val="00E937DC"/>
    <w:rsid w:val="00E94598"/>
    <w:rsid w:val="00E95C32"/>
    <w:rsid w:val="00E97254"/>
    <w:rsid w:val="00E9743A"/>
    <w:rsid w:val="00E974D5"/>
    <w:rsid w:val="00E976B1"/>
    <w:rsid w:val="00EA0507"/>
    <w:rsid w:val="00EA0975"/>
    <w:rsid w:val="00EA0AF8"/>
    <w:rsid w:val="00EA0EF9"/>
    <w:rsid w:val="00EA31D3"/>
    <w:rsid w:val="00EA3B42"/>
    <w:rsid w:val="00EA3C8B"/>
    <w:rsid w:val="00EA3D0C"/>
    <w:rsid w:val="00EA585B"/>
    <w:rsid w:val="00EA6654"/>
    <w:rsid w:val="00EA739B"/>
    <w:rsid w:val="00EA73FF"/>
    <w:rsid w:val="00EA7C66"/>
    <w:rsid w:val="00EB12DC"/>
    <w:rsid w:val="00EB1D56"/>
    <w:rsid w:val="00EB2593"/>
    <w:rsid w:val="00EB3002"/>
    <w:rsid w:val="00EB35E7"/>
    <w:rsid w:val="00EB4AF4"/>
    <w:rsid w:val="00EB64F8"/>
    <w:rsid w:val="00EB74F9"/>
    <w:rsid w:val="00EC077F"/>
    <w:rsid w:val="00EC0B88"/>
    <w:rsid w:val="00EC2199"/>
    <w:rsid w:val="00EC2807"/>
    <w:rsid w:val="00EC2C02"/>
    <w:rsid w:val="00EC3C72"/>
    <w:rsid w:val="00EC4EA2"/>
    <w:rsid w:val="00EC7733"/>
    <w:rsid w:val="00ED20F4"/>
    <w:rsid w:val="00ED23AD"/>
    <w:rsid w:val="00ED330C"/>
    <w:rsid w:val="00ED42D7"/>
    <w:rsid w:val="00ED4800"/>
    <w:rsid w:val="00ED48FE"/>
    <w:rsid w:val="00ED4B36"/>
    <w:rsid w:val="00ED5A32"/>
    <w:rsid w:val="00ED6254"/>
    <w:rsid w:val="00ED68EE"/>
    <w:rsid w:val="00ED6C19"/>
    <w:rsid w:val="00ED6EA2"/>
    <w:rsid w:val="00EE0568"/>
    <w:rsid w:val="00EE2196"/>
    <w:rsid w:val="00EE2404"/>
    <w:rsid w:val="00EE2DF2"/>
    <w:rsid w:val="00EE51F2"/>
    <w:rsid w:val="00EE73CE"/>
    <w:rsid w:val="00EE7C55"/>
    <w:rsid w:val="00EF0B3B"/>
    <w:rsid w:val="00EF163C"/>
    <w:rsid w:val="00EF27F9"/>
    <w:rsid w:val="00EF3EC9"/>
    <w:rsid w:val="00EF5921"/>
    <w:rsid w:val="00EF6554"/>
    <w:rsid w:val="00EF6595"/>
    <w:rsid w:val="00EF67DA"/>
    <w:rsid w:val="00EF6CCB"/>
    <w:rsid w:val="00F02201"/>
    <w:rsid w:val="00F02683"/>
    <w:rsid w:val="00F03FF8"/>
    <w:rsid w:val="00F04521"/>
    <w:rsid w:val="00F04810"/>
    <w:rsid w:val="00F04A3F"/>
    <w:rsid w:val="00F04ABC"/>
    <w:rsid w:val="00F064EA"/>
    <w:rsid w:val="00F06E9C"/>
    <w:rsid w:val="00F073BE"/>
    <w:rsid w:val="00F1087F"/>
    <w:rsid w:val="00F11616"/>
    <w:rsid w:val="00F11A16"/>
    <w:rsid w:val="00F1237A"/>
    <w:rsid w:val="00F12554"/>
    <w:rsid w:val="00F141D6"/>
    <w:rsid w:val="00F15E32"/>
    <w:rsid w:val="00F20933"/>
    <w:rsid w:val="00F211EE"/>
    <w:rsid w:val="00F21A7A"/>
    <w:rsid w:val="00F22DAE"/>
    <w:rsid w:val="00F22E0F"/>
    <w:rsid w:val="00F239B6"/>
    <w:rsid w:val="00F2439C"/>
    <w:rsid w:val="00F24A27"/>
    <w:rsid w:val="00F30A7E"/>
    <w:rsid w:val="00F318DD"/>
    <w:rsid w:val="00F320DF"/>
    <w:rsid w:val="00F33129"/>
    <w:rsid w:val="00F33F84"/>
    <w:rsid w:val="00F3414D"/>
    <w:rsid w:val="00F34D8C"/>
    <w:rsid w:val="00F35791"/>
    <w:rsid w:val="00F35B17"/>
    <w:rsid w:val="00F35BF4"/>
    <w:rsid w:val="00F36970"/>
    <w:rsid w:val="00F36E59"/>
    <w:rsid w:val="00F37818"/>
    <w:rsid w:val="00F40170"/>
    <w:rsid w:val="00F4079D"/>
    <w:rsid w:val="00F4180C"/>
    <w:rsid w:val="00F41950"/>
    <w:rsid w:val="00F41C79"/>
    <w:rsid w:val="00F42053"/>
    <w:rsid w:val="00F438B0"/>
    <w:rsid w:val="00F43E0A"/>
    <w:rsid w:val="00F448F4"/>
    <w:rsid w:val="00F44CE0"/>
    <w:rsid w:val="00F45242"/>
    <w:rsid w:val="00F45C23"/>
    <w:rsid w:val="00F45FC0"/>
    <w:rsid w:val="00F46D70"/>
    <w:rsid w:val="00F47143"/>
    <w:rsid w:val="00F50371"/>
    <w:rsid w:val="00F51614"/>
    <w:rsid w:val="00F5170C"/>
    <w:rsid w:val="00F5329B"/>
    <w:rsid w:val="00F53A66"/>
    <w:rsid w:val="00F53ACE"/>
    <w:rsid w:val="00F543B8"/>
    <w:rsid w:val="00F54CD2"/>
    <w:rsid w:val="00F54D5F"/>
    <w:rsid w:val="00F554D0"/>
    <w:rsid w:val="00F55CCB"/>
    <w:rsid w:val="00F56732"/>
    <w:rsid w:val="00F5698A"/>
    <w:rsid w:val="00F56C3D"/>
    <w:rsid w:val="00F572F0"/>
    <w:rsid w:val="00F57A36"/>
    <w:rsid w:val="00F60D1E"/>
    <w:rsid w:val="00F60D3E"/>
    <w:rsid w:val="00F62169"/>
    <w:rsid w:val="00F62A3A"/>
    <w:rsid w:val="00F64234"/>
    <w:rsid w:val="00F64E13"/>
    <w:rsid w:val="00F65914"/>
    <w:rsid w:val="00F669A6"/>
    <w:rsid w:val="00F671F9"/>
    <w:rsid w:val="00F70B27"/>
    <w:rsid w:val="00F70EFE"/>
    <w:rsid w:val="00F719DD"/>
    <w:rsid w:val="00F71BE4"/>
    <w:rsid w:val="00F7304E"/>
    <w:rsid w:val="00F73117"/>
    <w:rsid w:val="00F73215"/>
    <w:rsid w:val="00F738F5"/>
    <w:rsid w:val="00F739A7"/>
    <w:rsid w:val="00F73F7D"/>
    <w:rsid w:val="00F74876"/>
    <w:rsid w:val="00F749B0"/>
    <w:rsid w:val="00F75063"/>
    <w:rsid w:val="00F75204"/>
    <w:rsid w:val="00F7529E"/>
    <w:rsid w:val="00F75C29"/>
    <w:rsid w:val="00F77175"/>
    <w:rsid w:val="00F8338E"/>
    <w:rsid w:val="00F84B60"/>
    <w:rsid w:val="00F85AF1"/>
    <w:rsid w:val="00F87969"/>
    <w:rsid w:val="00F90BA4"/>
    <w:rsid w:val="00F913E3"/>
    <w:rsid w:val="00F936A3"/>
    <w:rsid w:val="00F959A4"/>
    <w:rsid w:val="00F959FD"/>
    <w:rsid w:val="00F95E42"/>
    <w:rsid w:val="00F96BA0"/>
    <w:rsid w:val="00F970AA"/>
    <w:rsid w:val="00F97A3B"/>
    <w:rsid w:val="00F97B9A"/>
    <w:rsid w:val="00FA0954"/>
    <w:rsid w:val="00FA1991"/>
    <w:rsid w:val="00FA1E9B"/>
    <w:rsid w:val="00FA264A"/>
    <w:rsid w:val="00FA2B20"/>
    <w:rsid w:val="00FA3BCA"/>
    <w:rsid w:val="00FA4AA3"/>
    <w:rsid w:val="00FA5024"/>
    <w:rsid w:val="00FA5CD5"/>
    <w:rsid w:val="00FA7295"/>
    <w:rsid w:val="00FA755F"/>
    <w:rsid w:val="00FA7F8A"/>
    <w:rsid w:val="00FB1848"/>
    <w:rsid w:val="00FB2873"/>
    <w:rsid w:val="00FB3A49"/>
    <w:rsid w:val="00FB3F07"/>
    <w:rsid w:val="00FB4062"/>
    <w:rsid w:val="00FB494A"/>
    <w:rsid w:val="00FB5073"/>
    <w:rsid w:val="00FB7728"/>
    <w:rsid w:val="00FC188E"/>
    <w:rsid w:val="00FC193B"/>
    <w:rsid w:val="00FC2E70"/>
    <w:rsid w:val="00FC3250"/>
    <w:rsid w:val="00FC38B2"/>
    <w:rsid w:val="00FC3AAC"/>
    <w:rsid w:val="00FC41DA"/>
    <w:rsid w:val="00FC5AC9"/>
    <w:rsid w:val="00FC5DD0"/>
    <w:rsid w:val="00FC5E37"/>
    <w:rsid w:val="00FC7574"/>
    <w:rsid w:val="00FC77D7"/>
    <w:rsid w:val="00FC7B31"/>
    <w:rsid w:val="00FC7B61"/>
    <w:rsid w:val="00FD0ED5"/>
    <w:rsid w:val="00FD15DD"/>
    <w:rsid w:val="00FD19DE"/>
    <w:rsid w:val="00FD1AC8"/>
    <w:rsid w:val="00FD1D26"/>
    <w:rsid w:val="00FD3373"/>
    <w:rsid w:val="00FD450C"/>
    <w:rsid w:val="00FD47CB"/>
    <w:rsid w:val="00FD5269"/>
    <w:rsid w:val="00FD6CD0"/>
    <w:rsid w:val="00FD733D"/>
    <w:rsid w:val="00FD73EA"/>
    <w:rsid w:val="00FD7A39"/>
    <w:rsid w:val="00FE3758"/>
    <w:rsid w:val="00FE4AD4"/>
    <w:rsid w:val="00FE5E39"/>
    <w:rsid w:val="00FE71DC"/>
    <w:rsid w:val="00FE74C3"/>
    <w:rsid w:val="00FE74CD"/>
    <w:rsid w:val="00FF08F9"/>
    <w:rsid w:val="00FF0D35"/>
    <w:rsid w:val="00FF18FE"/>
    <w:rsid w:val="00FF4540"/>
    <w:rsid w:val="00FF580D"/>
    <w:rsid w:val="00FF5AD2"/>
    <w:rsid w:val="00FF5B4C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23359D50-0FAA-4B21-88DE-3B9DA874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10004C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10004C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10004C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10004C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1"/>
    <w:autoRedefine/>
    <w:qFormat/>
    <w:rsid w:val="0010004C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10004C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10004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10004C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10004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10004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10004C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10004C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0004C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10004C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10004C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10004C"/>
  </w:style>
  <w:style w:type="paragraph" w:customStyle="1" w:styleId="FigureDescription">
    <w:name w:val="Figure Description"/>
    <w:next w:val="Figure"/>
    <w:link w:val="FigureDescription0"/>
    <w:rsid w:val="0010004C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10004C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10004C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10004C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0004C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10004C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10004C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10004C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0004C"/>
    <w:pPr>
      <w:spacing w:after="560"/>
    </w:pPr>
  </w:style>
  <w:style w:type="numbering" w:styleId="111111">
    <w:name w:val="Outline List 2"/>
    <w:basedOn w:val="a5"/>
    <w:semiHidden/>
    <w:rsid w:val="0010004C"/>
  </w:style>
  <w:style w:type="paragraph" w:customStyle="1" w:styleId="ItemList">
    <w:name w:val="Item List"/>
    <w:link w:val="ItemList0"/>
    <w:qFormat/>
    <w:rsid w:val="0010004C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10004C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10004C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qFormat/>
    <w:rsid w:val="0010004C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10004C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10004C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10004C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0004C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10004C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10004C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10004C"/>
    <w:pPr>
      <w:jc w:val="center"/>
    </w:pPr>
    <w:rPr>
      <w:b/>
    </w:rPr>
  </w:style>
  <w:style w:type="table" w:styleId="a8">
    <w:name w:val="Table Grid"/>
    <w:basedOn w:val="a4"/>
    <w:rsid w:val="0010004C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10004C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0004C"/>
    <w:pPr>
      <w:numPr>
        <w:numId w:val="5"/>
      </w:numPr>
    </w:pPr>
  </w:style>
  <w:style w:type="paragraph" w:customStyle="1" w:styleId="SubItemListText">
    <w:name w:val="Sub Item List Text"/>
    <w:rsid w:val="0010004C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10004C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10004C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10004C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10004C"/>
    <w:rPr>
      <w:sz w:val="18"/>
      <w:szCs w:val="18"/>
    </w:rPr>
  </w:style>
  <w:style w:type="paragraph" w:customStyle="1" w:styleId="TerminalDisplay">
    <w:name w:val="Terminal Display"/>
    <w:rsid w:val="0010004C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0004C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10004C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10004C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10004C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10004C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10004C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0004C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10004C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10004C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10004C"/>
    <w:rPr>
      <w:sz w:val="24"/>
    </w:rPr>
  </w:style>
  <w:style w:type="paragraph" w:styleId="21">
    <w:name w:val="index 2"/>
    <w:basedOn w:val="a2"/>
    <w:next w:val="a2"/>
    <w:autoRedefine/>
    <w:semiHidden/>
    <w:rsid w:val="0010004C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10004C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10004C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10004C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10004C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10004C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10004C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10004C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10004C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0004C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10004C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0004C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qFormat/>
    <w:rsid w:val="0010004C"/>
    <w:rPr>
      <w:color w:val="0000FF"/>
      <w:u w:val="none"/>
    </w:rPr>
  </w:style>
  <w:style w:type="paragraph" w:customStyle="1" w:styleId="CopyrightDeclaration">
    <w:name w:val="Copyright Declaration"/>
    <w:semiHidden/>
    <w:rsid w:val="0010004C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10004C"/>
  </w:style>
  <w:style w:type="paragraph" w:customStyle="1" w:styleId="TableHeading">
    <w:name w:val="Table Heading"/>
    <w:basedOn w:val="a2"/>
    <w:link w:val="TableHeading0"/>
    <w:rsid w:val="0010004C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10004C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10004C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1000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10004C"/>
    <w:rPr>
      <w:sz w:val="18"/>
      <w:szCs w:val="18"/>
    </w:rPr>
  </w:style>
  <w:style w:type="character" w:styleId="af3">
    <w:name w:val="footnote reference"/>
    <w:basedOn w:val="a3"/>
    <w:semiHidden/>
    <w:rsid w:val="0010004C"/>
    <w:rPr>
      <w:vertAlign w:val="superscript"/>
    </w:rPr>
  </w:style>
  <w:style w:type="paragraph" w:styleId="af4">
    <w:name w:val="Balloon Text"/>
    <w:basedOn w:val="a2"/>
    <w:semiHidden/>
    <w:rsid w:val="0010004C"/>
    <w:rPr>
      <w:sz w:val="18"/>
      <w:szCs w:val="18"/>
    </w:rPr>
  </w:style>
  <w:style w:type="paragraph" w:styleId="af5">
    <w:name w:val="annotation text"/>
    <w:basedOn w:val="a2"/>
    <w:link w:val="af6"/>
    <w:semiHidden/>
    <w:rsid w:val="0010004C"/>
  </w:style>
  <w:style w:type="character" w:styleId="af7">
    <w:name w:val="annotation reference"/>
    <w:basedOn w:val="a3"/>
    <w:semiHidden/>
    <w:rsid w:val="0010004C"/>
    <w:rPr>
      <w:sz w:val="21"/>
      <w:szCs w:val="21"/>
    </w:rPr>
  </w:style>
  <w:style w:type="paragraph" w:styleId="af8">
    <w:name w:val="annotation subject"/>
    <w:basedOn w:val="af5"/>
    <w:next w:val="af5"/>
    <w:semiHidden/>
    <w:rsid w:val="0010004C"/>
    <w:rPr>
      <w:b/>
      <w:bCs/>
    </w:rPr>
  </w:style>
  <w:style w:type="paragraph" w:styleId="42">
    <w:name w:val="index 4"/>
    <w:basedOn w:val="a2"/>
    <w:next w:val="a2"/>
    <w:autoRedefine/>
    <w:semiHidden/>
    <w:rsid w:val="0010004C"/>
    <w:pPr>
      <w:ind w:left="1260"/>
    </w:pPr>
  </w:style>
  <w:style w:type="paragraph" w:styleId="af9">
    <w:name w:val="index heading"/>
    <w:basedOn w:val="a2"/>
    <w:next w:val="13"/>
    <w:semiHidden/>
    <w:rsid w:val="0010004C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10004C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10004C"/>
  </w:style>
  <w:style w:type="character" w:styleId="afc">
    <w:name w:val="endnote reference"/>
    <w:basedOn w:val="a3"/>
    <w:semiHidden/>
    <w:rsid w:val="0010004C"/>
    <w:rPr>
      <w:vertAlign w:val="superscript"/>
    </w:rPr>
  </w:style>
  <w:style w:type="paragraph" w:styleId="afd">
    <w:name w:val="table of authorities"/>
    <w:basedOn w:val="a2"/>
    <w:next w:val="a2"/>
    <w:semiHidden/>
    <w:rsid w:val="0010004C"/>
    <w:pPr>
      <w:ind w:left="420"/>
    </w:pPr>
  </w:style>
  <w:style w:type="paragraph" w:styleId="afe">
    <w:name w:val="toa heading"/>
    <w:basedOn w:val="a2"/>
    <w:next w:val="a2"/>
    <w:semiHidden/>
    <w:rsid w:val="0010004C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0004C"/>
    <w:pPr>
      <w:outlineLvl w:val="9"/>
    </w:pPr>
  </w:style>
  <w:style w:type="character" w:styleId="HTML">
    <w:name w:val="HTML Variable"/>
    <w:basedOn w:val="a3"/>
    <w:semiHidden/>
    <w:rsid w:val="0010004C"/>
    <w:rPr>
      <w:i/>
      <w:iCs/>
    </w:rPr>
  </w:style>
  <w:style w:type="character" w:styleId="HTML0">
    <w:name w:val="HTML Typewriter"/>
    <w:basedOn w:val="a3"/>
    <w:semiHidden/>
    <w:rsid w:val="0010004C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0004C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0004C"/>
    <w:rPr>
      <w:i/>
      <w:iCs/>
    </w:rPr>
  </w:style>
  <w:style w:type="character" w:styleId="HTML3">
    <w:name w:val="HTML Definition"/>
    <w:basedOn w:val="a3"/>
    <w:semiHidden/>
    <w:rsid w:val="0010004C"/>
    <w:rPr>
      <w:i/>
      <w:iCs/>
    </w:rPr>
  </w:style>
  <w:style w:type="character" w:styleId="HTML4">
    <w:name w:val="HTML Keyboard"/>
    <w:basedOn w:val="a3"/>
    <w:semiHidden/>
    <w:rsid w:val="0010004C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0004C"/>
  </w:style>
  <w:style w:type="character" w:styleId="HTML6">
    <w:name w:val="HTML Sample"/>
    <w:basedOn w:val="a3"/>
    <w:semiHidden/>
    <w:rsid w:val="0010004C"/>
    <w:rPr>
      <w:rFonts w:ascii="Courier New" w:hAnsi="Courier New" w:cs="Courier New"/>
    </w:rPr>
  </w:style>
  <w:style w:type="character" w:styleId="HTML7">
    <w:name w:val="HTML Cite"/>
    <w:basedOn w:val="a3"/>
    <w:semiHidden/>
    <w:rsid w:val="0010004C"/>
    <w:rPr>
      <w:i/>
      <w:iCs/>
    </w:rPr>
  </w:style>
  <w:style w:type="paragraph" w:styleId="HTML8">
    <w:name w:val="HTML Preformatted"/>
    <w:basedOn w:val="a2"/>
    <w:link w:val="HTML9"/>
    <w:semiHidden/>
    <w:rsid w:val="0010004C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10004C"/>
  </w:style>
  <w:style w:type="paragraph" w:styleId="aff1">
    <w:name w:val="Plain Text"/>
    <w:basedOn w:val="a2"/>
    <w:semiHidden/>
    <w:rsid w:val="0010004C"/>
    <w:rPr>
      <w:rFonts w:ascii="宋体" w:hAnsi="Courier New" w:cs="Courier New"/>
    </w:rPr>
  </w:style>
  <w:style w:type="table" w:styleId="aff2">
    <w:name w:val="Table Elegant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10004C"/>
  </w:style>
  <w:style w:type="paragraph" w:styleId="aff4">
    <w:name w:val="Subtitle"/>
    <w:basedOn w:val="a2"/>
    <w:semiHidden/>
    <w:qFormat/>
    <w:rsid w:val="0010004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10004C"/>
    <w:rPr>
      <w:rFonts w:ascii="Arial" w:hAnsi="Arial"/>
    </w:rPr>
  </w:style>
  <w:style w:type="table" w:styleId="17">
    <w:name w:val="Table Simple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10004C"/>
    <w:pPr>
      <w:ind w:leftChars="2100" w:left="100"/>
    </w:pPr>
  </w:style>
  <w:style w:type="table" w:styleId="18">
    <w:name w:val="Table Subtle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10004C"/>
    <w:pPr>
      <w:ind w:left="200" w:hangingChars="200" w:hanging="200"/>
    </w:pPr>
  </w:style>
  <w:style w:type="paragraph" w:styleId="28">
    <w:name w:val="List 2"/>
    <w:basedOn w:val="a2"/>
    <w:semiHidden/>
    <w:rsid w:val="0010004C"/>
    <w:pPr>
      <w:ind w:leftChars="200" w:left="100" w:hangingChars="200" w:hanging="200"/>
    </w:pPr>
  </w:style>
  <w:style w:type="paragraph" w:styleId="38">
    <w:name w:val="List 3"/>
    <w:basedOn w:val="a2"/>
    <w:semiHidden/>
    <w:rsid w:val="0010004C"/>
    <w:pPr>
      <w:ind w:leftChars="400" w:left="100" w:hangingChars="200" w:hanging="200"/>
    </w:pPr>
  </w:style>
  <w:style w:type="paragraph" w:styleId="44">
    <w:name w:val="List 4"/>
    <w:basedOn w:val="a2"/>
    <w:semiHidden/>
    <w:rsid w:val="0010004C"/>
    <w:pPr>
      <w:ind w:leftChars="600" w:left="100" w:hangingChars="200" w:hanging="200"/>
    </w:pPr>
  </w:style>
  <w:style w:type="paragraph" w:styleId="53">
    <w:name w:val="List 5"/>
    <w:basedOn w:val="a2"/>
    <w:semiHidden/>
    <w:rsid w:val="0010004C"/>
    <w:pPr>
      <w:ind w:leftChars="800" w:left="100" w:hangingChars="200" w:hanging="200"/>
    </w:pPr>
  </w:style>
  <w:style w:type="paragraph" w:styleId="a1">
    <w:name w:val="List Number"/>
    <w:basedOn w:val="a2"/>
    <w:semiHidden/>
    <w:rsid w:val="0010004C"/>
    <w:pPr>
      <w:numPr>
        <w:numId w:val="1"/>
      </w:numPr>
    </w:pPr>
  </w:style>
  <w:style w:type="paragraph" w:styleId="29">
    <w:name w:val="List Number 2"/>
    <w:basedOn w:val="a2"/>
    <w:semiHidden/>
    <w:rsid w:val="0010004C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10004C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10004C"/>
    <w:pPr>
      <w:numPr>
        <w:numId w:val="15"/>
      </w:numPr>
    </w:pPr>
  </w:style>
  <w:style w:type="paragraph" w:styleId="54">
    <w:name w:val="List Number 5"/>
    <w:basedOn w:val="a2"/>
    <w:semiHidden/>
    <w:rsid w:val="0010004C"/>
    <w:pPr>
      <w:ind w:left="0"/>
    </w:pPr>
  </w:style>
  <w:style w:type="paragraph" w:styleId="aff8">
    <w:name w:val="List Continue"/>
    <w:basedOn w:val="a2"/>
    <w:semiHidden/>
    <w:rsid w:val="0010004C"/>
    <w:pPr>
      <w:spacing w:after="120"/>
      <w:ind w:leftChars="200" w:left="420"/>
    </w:pPr>
  </w:style>
  <w:style w:type="paragraph" w:styleId="2a">
    <w:name w:val="List Continue 2"/>
    <w:basedOn w:val="a2"/>
    <w:semiHidden/>
    <w:rsid w:val="0010004C"/>
    <w:pPr>
      <w:spacing w:after="120"/>
      <w:ind w:leftChars="400" w:left="840"/>
    </w:pPr>
  </w:style>
  <w:style w:type="paragraph" w:styleId="3a">
    <w:name w:val="List Continue 3"/>
    <w:basedOn w:val="a2"/>
    <w:semiHidden/>
    <w:rsid w:val="0010004C"/>
    <w:pPr>
      <w:spacing w:after="120"/>
      <w:ind w:leftChars="600" w:left="1260"/>
    </w:pPr>
  </w:style>
  <w:style w:type="paragraph" w:styleId="45">
    <w:name w:val="List Continue 4"/>
    <w:basedOn w:val="a2"/>
    <w:semiHidden/>
    <w:rsid w:val="0010004C"/>
    <w:pPr>
      <w:spacing w:after="120"/>
      <w:ind w:leftChars="800" w:left="1680"/>
    </w:pPr>
  </w:style>
  <w:style w:type="paragraph" w:styleId="55">
    <w:name w:val="List Continue 5"/>
    <w:basedOn w:val="a2"/>
    <w:semiHidden/>
    <w:rsid w:val="0010004C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10004C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10004C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10004C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10004C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10004C"/>
    <w:pPr>
      <w:numPr>
        <w:numId w:val="2"/>
      </w:numPr>
    </w:pPr>
  </w:style>
  <w:style w:type="table" w:styleId="1a">
    <w:name w:val="Table List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10004C"/>
    <w:rPr>
      <w:rFonts w:cs="Times New Roman"/>
    </w:rPr>
  </w:style>
  <w:style w:type="paragraph" w:styleId="affc">
    <w:name w:val="Signature"/>
    <w:basedOn w:val="a2"/>
    <w:semiHidden/>
    <w:rsid w:val="0010004C"/>
    <w:pPr>
      <w:ind w:leftChars="2100" w:left="100"/>
    </w:pPr>
  </w:style>
  <w:style w:type="character" w:styleId="affd">
    <w:name w:val="Emphasis"/>
    <w:basedOn w:val="a3"/>
    <w:qFormat/>
    <w:rsid w:val="0010004C"/>
    <w:rPr>
      <w:i/>
      <w:iCs/>
    </w:rPr>
  </w:style>
  <w:style w:type="paragraph" w:styleId="affe">
    <w:name w:val="Date"/>
    <w:basedOn w:val="a2"/>
    <w:next w:val="a2"/>
    <w:semiHidden/>
    <w:rsid w:val="0010004C"/>
    <w:pPr>
      <w:ind w:leftChars="2500" w:left="100"/>
    </w:pPr>
  </w:style>
  <w:style w:type="table" w:styleId="1b">
    <w:name w:val="Table Columns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10004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10004C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10004C"/>
    <w:pPr>
      <w:numPr>
        <w:numId w:val="6"/>
      </w:numPr>
    </w:pPr>
  </w:style>
  <w:style w:type="paragraph" w:styleId="afff0">
    <w:name w:val="envelope address"/>
    <w:basedOn w:val="a2"/>
    <w:semiHidden/>
    <w:rsid w:val="0010004C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1000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10004C"/>
  </w:style>
  <w:style w:type="character" w:styleId="afff3">
    <w:name w:val="Strong"/>
    <w:basedOn w:val="a3"/>
    <w:qFormat/>
    <w:rsid w:val="0010004C"/>
    <w:rPr>
      <w:b/>
      <w:bCs/>
    </w:rPr>
  </w:style>
  <w:style w:type="character" w:styleId="afff4">
    <w:name w:val="page number"/>
    <w:basedOn w:val="a3"/>
    <w:semiHidden/>
    <w:rsid w:val="0010004C"/>
  </w:style>
  <w:style w:type="character" w:styleId="afff5">
    <w:name w:val="FollowedHyperlink"/>
    <w:semiHidden/>
    <w:rsid w:val="0010004C"/>
    <w:rPr>
      <w:color w:val="800080"/>
      <w:u w:val="none"/>
    </w:rPr>
  </w:style>
  <w:style w:type="paragraph" w:styleId="afff6">
    <w:name w:val="Body Text"/>
    <w:basedOn w:val="a2"/>
    <w:semiHidden/>
    <w:rsid w:val="0010004C"/>
    <w:pPr>
      <w:spacing w:after="120"/>
    </w:pPr>
  </w:style>
  <w:style w:type="paragraph" w:styleId="afff7">
    <w:name w:val="Body Text First Indent"/>
    <w:basedOn w:val="afff6"/>
    <w:semiHidden/>
    <w:rsid w:val="0010004C"/>
    <w:pPr>
      <w:ind w:firstLineChars="100" w:firstLine="420"/>
    </w:pPr>
  </w:style>
  <w:style w:type="paragraph" w:styleId="afff8">
    <w:name w:val="Body Text Indent"/>
    <w:basedOn w:val="a2"/>
    <w:semiHidden/>
    <w:rsid w:val="0010004C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10004C"/>
    <w:pPr>
      <w:ind w:firstLineChars="200" w:firstLine="420"/>
    </w:pPr>
  </w:style>
  <w:style w:type="paragraph" w:styleId="afff9">
    <w:name w:val="Normal Indent"/>
    <w:basedOn w:val="a2"/>
    <w:semiHidden/>
    <w:rsid w:val="0010004C"/>
    <w:pPr>
      <w:ind w:firstLineChars="200" w:firstLine="420"/>
    </w:pPr>
  </w:style>
  <w:style w:type="paragraph" w:styleId="2f0">
    <w:name w:val="Body Text 2"/>
    <w:basedOn w:val="a2"/>
    <w:semiHidden/>
    <w:rsid w:val="0010004C"/>
    <w:pPr>
      <w:spacing w:after="120" w:line="480" w:lineRule="auto"/>
    </w:pPr>
  </w:style>
  <w:style w:type="paragraph" w:styleId="3f">
    <w:name w:val="Body Text 3"/>
    <w:basedOn w:val="a2"/>
    <w:semiHidden/>
    <w:rsid w:val="0010004C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0004C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10004C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10004C"/>
    <w:pPr>
      <w:jc w:val="center"/>
    </w:pPr>
  </w:style>
  <w:style w:type="paragraph" w:customStyle="1" w:styleId="ItemStepinTable">
    <w:name w:val="Item Step in Table"/>
    <w:rsid w:val="0010004C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10004C"/>
    <w:pPr>
      <w:spacing w:after="400"/>
    </w:pPr>
    <w:rPr>
      <w:b/>
    </w:rPr>
  </w:style>
  <w:style w:type="paragraph" w:customStyle="1" w:styleId="1d">
    <w:name w:val="样式1"/>
    <w:basedOn w:val="End"/>
    <w:semiHidden/>
    <w:rsid w:val="0010004C"/>
    <w:rPr>
      <w:b w:val="0"/>
    </w:rPr>
  </w:style>
  <w:style w:type="paragraph" w:customStyle="1" w:styleId="NotesTextListinTable">
    <w:name w:val="Notes Text List in Table"/>
    <w:rsid w:val="0010004C"/>
    <w:pPr>
      <w:numPr>
        <w:numId w:val="11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10004C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10004C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10004C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10004C"/>
    <w:pPr>
      <w:keepNext/>
      <w:numPr>
        <w:ilvl w:val="7"/>
        <w:numId w:val="1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10004C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10004C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10004C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10004C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10004C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10004C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10004C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10004C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10004C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10004C"/>
    <w:pPr>
      <w:ind w:left="0"/>
    </w:pPr>
  </w:style>
  <w:style w:type="paragraph" w:customStyle="1" w:styleId="Code">
    <w:name w:val="Code"/>
    <w:basedOn w:val="a2"/>
    <w:rsid w:val="0010004C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10004C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10004C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10004C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10004C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10004C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10004C"/>
    <w:pPr>
      <w:ind w:left="284"/>
    </w:pPr>
  </w:style>
  <w:style w:type="paragraph" w:customStyle="1" w:styleId="Appendixheading1">
    <w:name w:val="Appendix heading 1"/>
    <w:basedOn w:val="1"/>
    <w:next w:val="2"/>
    <w:rsid w:val="0010004C"/>
    <w:pPr>
      <w:keepLines/>
      <w:numPr>
        <w:numId w:val="1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10004C"/>
    <w:pPr>
      <w:numPr>
        <w:numId w:val="1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10004C"/>
    <w:pPr>
      <w:numPr>
        <w:numId w:val="1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10004C"/>
    <w:pPr>
      <w:numPr>
        <w:numId w:val="1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0004C"/>
    <w:pPr>
      <w:numPr>
        <w:numId w:val="1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10004C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10004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10004C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10004C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10004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10004C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10004C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AC5113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AC5113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10004C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10004C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10004C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10004C"/>
    <w:rPr>
      <w:color w:val="0000FF"/>
    </w:rPr>
  </w:style>
  <w:style w:type="character" w:customStyle="1" w:styleId="affff1">
    <w:name w:val="样式 倾斜 蓝色"/>
    <w:basedOn w:val="a3"/>
    <w:semiHidden/>
    <w:rsid w:val="0010004C"/>
    <w:rPr>
      <w:i/>
      <w:iCs/>
      <w:color w:val="0000FF"/>
    </w:rPr>
  </w:style>
  <w:style w:type="paragraph" w:customStyle="1" w:styleId="Tab">
    <w:name w:val="正文+Tab"/>
    <w:basedOn w:val="a2"/>
    <w:rsid w:val="0010004C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10004C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10004C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10004C"/>
    <w:pPr>
      <w:ind w:left="2940"/>
    </w:pPr>
  </w:style>
  <w:style w:type="character" w:customStyle="1" w:styleId="affff3">
    <w:name w:val="样式 正文 +"/>
    <w:basedOn w:val="a3"/>
    <w:rsid w:val="0010004C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10004C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10004C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10004C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10004C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10004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10004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10004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10004C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10004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10004C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10004C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10004C"/>
    <w:pPr>
      <w:keepLines w:val="0"/>
      <w:numPr>
        <w:ilvl w:val="0"/>
        <w:numId w:val="12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10004C"/>
    <w:pPr>
      <w:numPr>
        <w:numId w:val="13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10004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10004C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10004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10004C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10004C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10004C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10004C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10004C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10004C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10004C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10004C"/>
    <w:pPr>
      <w:numPr>
        <w:ilvl w:val="5"/>
        <w:numId w:val="3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10004C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10004C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9">
    <w:name w:val="5.表格文字"/>
    <w:basedOn w:val="TableText"/>
    <w:link w:val="5a"/>
    <w:autoRedefine/>
    <w:qFormat/>
    <w:rsid w:val="0010004C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10004C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qFormat/>
    <w:rsid w:val="0010004C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10004C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a">
    <w:name w:val="5.表格文字 字符"/>
    <w:basedOn w:val="TableText0"/>
    <w:link w:val="59"/>
    <w:rsid w:val="0010004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10004C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10004C"/>
  </w:style>
  <w:style w:type="character" w:customStyle="1" w:styleId="Heading1NoNumber0">
    <w:name w:val="Heading1 No Number 字符"/>
    <w:basedOn w:val="10"/>
    <w:link w:val="Heading1NoNumber"/>
    <w:rsid w:val="0010004C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10004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10004C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10004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10004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10004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0004C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10004C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10004C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AC5113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AC5113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qFormat/>
    <w:rsid w:val="0010004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b"/>
    <w:autoRedefine/>
    <w:qFormat/>
    <w:rsid w:val="0010004C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10004C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qFormat/>
    <w:rsid w:val="0010004C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b">
    <w:name w:val="5.表格标题 字符"/>
    <w:basedOn w:val="TableDescription2"/>
    <w:link w:val="50"/>
    <w:rsid w:val="0010004C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10004C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10004C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1000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10004C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10004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10004C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10004C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10004C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10004C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7C6D1E"/>
    <w:rPr>
      <w:rFonts w:ascii="HuaweiSans-Regular" w:eastAsia="方正兰亭黑简体" w:hAnsi="HuaweiSans-Regular" w:cs="Arial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10004C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10004C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10004C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10004C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10004C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3E669B"/>
    <w:rPr>
      <w:color w:val="605E5C"/>
      <w:shd w:val="clear" w:color="auto" w:fill="E1DFDD"/>
    </w:rPr>
  </w:style>
  <w:style w:type="character" w:customStyle="1" w:styleId="HTML9">
    <w:name w:val="HTML 预设格式 字符"/>
    <w:basedOn w:val="a3"/>
    <w:link w:val="HTML8"/>
    <w:semiHidden/>
    <w:rsid w:val="0041003E"/>
    <w:rPr>
      <w:rFonts w:ascii="Courier New" w:eastAsia="方正兰亭黑简体" w:hAnsi="Courier New" w:cs="Courier New"/>
    </w:rPr>
  </w:style>
  <w:style w:type="table" w:customStyle="1" w:styleId="1f1">
    <w:name w:val="网格型1"/>
    <w:basedOn w:val="a4"/>
    <w:next w:val="a8"/>
    <w:uiPriority w:val="39"/>
    <w:rsid w:val="00740F46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cap">
    <w:name w:val="figcap"/>
    <w:basedOn w:val="a3"/>
    <w:rsid w:val="00B005CC"/>
  </w:style>
  <w:style w:type="character" w:customStyle="1" w:styleId="notetitle">
    <w:name w:val="notetitle"/>
    <w:basedOn w:val="a3"/>
    <w:rsid w:val="00B005CC"/>
  </w:style>
  <w:style w:type="character" w:customStyle="1" w:styleId="uicontrol">
    <w:name w:val="uicontrol"/>
    <w:basedOn w:val="a3"/>
    <w:rsid w:val="00B005CC"/>
  </w:style>
  <w:style w:type="character" w:customStyle="1" w:styleId="parmname">
    <w:name w:val="parmname"/>
    <w:basedOn w:val="a3"/>
    <w:rsid w:val="00B005CC"/>
  </w:style>
  <w:style w:type="character" w:customStyle="1" w:styleId="menucascade">
    <w:name w:val="menucascade"/>
    <w:basedOn w:val="a3"/>
    <w:rsid w:val="008B4941"/>
  </w:style>
  <w:style w:type="character" w:customStyle="1" w:styleId="noticetitle">
    <w:name w:val="noticetitle"/>
    <w:basedOn w:val="a3"/>
    <w:rsid w:val="008B4941"/>
  </w:style>
  <w:style w:type="character" w:customStyle="1" w:styleId="2f4">
    <w:name w:val="未处理的提及2"/>
    <w:basedOn w:val="a3"/>
    <w:uiPriority w:val="99"/>
    <w:semiHidden/>
    <w:unhideWhenUsed/>
    <w:rsid w:val="00542582"/>
    <w:rPr>
      <w:color w:val="605E5C"/>
      <w:shd w:val="clear" w:color="auto" w:fill="E1DFDD"/>
    </w:rPr>
  </w:style>
  <w:style w:type="table" w:customStyle="1" w:styleId="2f5">
    <w:name w:val="网格型2"/>
    <w:basedOn w:val="a4"/>
    <w:next w:val="a8"/>
    <w:uiPriority w:val="39"/>
    <w:rsid w:val="002229D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e">
    <w:name w:val="line"/>
    <w:basedOn w:val="a3"/>
    <w:rsid w:val="007D5E2D"/>
  </w:style>
  <w:style w:type="character" w:customStyle="1" w:styleId="nb">
    <w:name w:val="nb"/>
    <w:basedOn w:val="a3"/>
    <w:rsid w:val="00025563"/>
  </w:style>
  <w:style w:type="character" w:customStyle="1" w:styleId="c">
    <w:name w:val="c"/>
    <w:basedOn w:val="a3"/>
    <w:rsid w:val="00025563"/>
  </w:style>
  <w:style w:type="character" w:customStyle="1" w:styleId="s2">
    <w:name w:val="s2"/>
    <w:basedOn w:val="a3"/>
    <w:rsid w:val="00025563"/>
  </w:style>
  <w:style w:type="paragraph" w:customStyle="1" w:styleId="msonormal0">
    <w:name w:val="msonormal"/>
    <w:basedOn w:val="a2"/>
    <w:rsid w:val="00FD5269"/>
    <w:pPr>
      <w:spacing w:before="100" w:beforeAutospacing="1" w:after="100" w:afterAutospacing="1"/>
    </w:pPr>
  </w:style>
  <w:style w:type="character" w:customStyle="1" w:styleId="s">
    <w:name w:val="s"/>
    <w:basedOn w:val="a3"/>
    <w:rsid w:val="00FD5269"/>
  </w:style>
  <w:style w:type="character" w:customStyle="1" w:styleId="kn">
    <w:name w:val="kn"/>
    <w:basedOn w:val="a3"/>
    <w:rsid w:val="00FD5269"/>
  </w:style>
  <w:style w:type="character" w:customStyle="1" w:styleId="nn">
    <w:name w:val="nn"/>
    <w:basedOn w:val="a3"/>
    <w:rsid w:val="00FD5269"/>
  </w:style>
  <w:style w:type="character" w:customStyle="1" w:styleId="k">
    <w:name w:val="k"/>
    <w:basedOn w:val="a3"/>
    <w:rsid w:val="00FD5269"/>
  </w:style>
  <w:style w:type="character" w:customStyle="1" w:styleId="n">
    <w:name w:val="n"/>
    <w:basedOn w:val="a3"/>
    <w:rsid w:val="00FD5269"/>
  </w:style>
  <w:style w:type="character" w:customStyle="1" w:styleId="p">
    <w:name w:val="p"/>
    <w:basedOn w:val="a3"/>
    <w:rsid w:val="00FD5269"/>
  </w:style>
  <w:style w:type="character" w:customStyle="1" w:styleId="mi">
    <w:name w:val="mi"/>
    <w:basedOn w:val="a3"/>
    <w:rsid w:val="00FD5269"/>
  </w:style>
  <w:style w:type="character" w:customStyle="1" w:styleId="nc">
    <w:name w:val="nc"/>
    <w:basedOn w:val="a3"/>
    <w:rsid w:val="00FD5269"/>
  </w:style>
  <w:style w:type="character" w:customStyle="1" w:styleId="nf">
    <w:name w:val="nf"/>
    <w:basedOn w:val="a3"/>
    <w:rsid w:val="00FD5269"/>
  </w:style>
  <w:style w:type="character" w:customStyle="1" w:styleId="bp">
    <w:name w:val="bp"/>
    <w:basedOn w:val="a3"/>
    <w:rsid w:val="00FD5269"/>
  </w:style>
  <w:style w:type="character" w:customStyle="1" w:styleId="o">
    <w:name w:val="o"/>
    <w:basedOn w:val="a3"/>
    <w:rsid w:val="00FD5269"/>
  </w:style>
  <w:style w:type="character" w:customStyle="1" w:styleId="c1">
    <w:name w:val="c1"/>
    <w:basedOn w:val="a3"/>
    <w:rsid w:val="00FD5269"/>
  </w:style>
  <w:style w:type="character" w:customStyle="1" w:styleId="ow">
    <w:name w:val="ow"/>
    <w:basedOn w:val="a3"/>
    <w:rsid w:val="00FD5269"/>
  </w:style>
  <w:style w:type="character" w:customStyle="1" w:styleId="mf">
    <w:name w:val="mf"/>
    <w:basedOn w:val="a3"/>
    <w:rsid w:val="00FD5269"/>
  </w:style>
  <w:style w:type="character" w:customStyle="1" w:styleId="3f2">
    <w:name w:val="未处理的提及3"/>
    <w:basedOn w:val="a3"/>
    <w:uiPriority w:val="99"/>
    <w:semiHidden/>
    <w:unhideWhenUsed/>
    <w:rsid w:val="00181186"/>
    <w:rPr>
      <w:color w:val="605E5C"/>
      <w:shd w:val="clear" w:color="auto" w:fill="E1DFDD"/>
    </w:rPr>
  </w:style>
  <w:style w:type="character" w:customStyle="1" w:styleId="41">
    <w:name w:val="标题 4 字符"/>
    <w:aliases w:val="ALT+4 字符"/>
    <w:basedOn w:val="a3"/>
    <w:link w:val="4"/>
    <w:rsid w:val="00A053F5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pre">
    <w:name w:val="pre"/>
    <w:basedOn w:val="a3"/>
    <w:rsid w:val="007F2E88"/>
  </w:style>
  <w:style w:type="table" w:styleId="afffff3">
    <w:name w:val="Grid Table Light"/>
    <w:basedOn w:val="a4"/>
    <w:uiPriority w:val="40"/>
    <w:rsid w:val="006772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fff4">
    <w:name w:val="Unresolved Mention"/>
    <w:basedOn w:val="a3"/>
    <w:uiPriority w:val="99"/>
    <w:semiHidden/>
    <w:unhideWhenUsed/>
    <w:rsid w:val="000106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11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83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4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1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8442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5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1209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83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3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7840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7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15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675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47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28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8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1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63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726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6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95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9662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4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3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011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98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1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4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3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9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70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278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22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2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825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54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00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478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9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29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45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4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90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8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43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62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975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4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1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74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6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7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74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26436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7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3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6323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861917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upport.huaweicloud.com/atctool-cann502alpha3infer/atlasatc_16_0048.html" TargetMode="External"/><Relationship Id="rId21" Type="http://schemas.openxmlformats.org/officeDocument/2006/relationships/hyperlink" Target="https://support.huaweicloud.com/atctool-cann502alpha3infer/atlasatc_16_0043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2.png"/><Relationship Id="rId63" Type="http://schemas.openxmlformats.org/officeDocument/2006/relationships/hyperlink" Target="https://console.huaweicloud.com/ecm/?region=cn-north-4" TargetMode="External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hyperlink" Target="https://support.huaweicloud.com/atctool-cann502alpha3infer/atlasatc_16_0051.html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support.huaweicloud.com/atctool-cann502alpha3infer/atlasatc_16_0046.html" TargetMode="External"/><Relationship Id="rId32" Type="http://schemas.openxmlformats.org/officeDocument/2006/relationships/hyperlink" Target="https://support.huaweicloud.com/atctool-cann502alpha3infer/atlasatc_16_0055.html" TargetMode="External"/><Relationship Id="rId37" Type="http://schemas.openxmlformats.org/officeDocument/2006/relationships/hyperlink" Target="https://support.huaweicloud.com/atctool-cann502alpha3infer/atlasatc_16_0062.html" TargetMode="External"/><Relationship Id="rId40" Type="http://schemas.openxmlformats.org/officeDocument/2006/relationships/hyperlink" Target="https://www.hiascend.com/zh/college/onlineExperiment/codeLabAcl/acl" TargetMode="External"/><Relationship Id="rId45" Type="http://schemas.openxmlformats.org/officeDocument/2006/relationships/image" Target="media/image11.png"/><Relationship Id="rId53" Type="http://schemas.openxmlformats.org/officeDocument/2006/relationships/image" Target="media/image18.png"/><Relationship Id="rId58" Type="http://schemas.openxmlformats.org/officeDocument/2006/relationships/hyperlink" Target="https://mobaxterm.mobatek.net/" TargetMode="External"/><Relationship Id="rId66" Type="http://schemas.openxmlformats.org/officeDocument/2006/relationships/image" Target="media/image28.png"/><Relationship Id="rId5" Type="http://schemas.openxmlformats.org/officeDocument/2006/relationships/customXml" Target="../customXml/item4.xml"/><Relationship Id="rId61" Type="http://schemas.openxmlformats.org/officeDocument/2006/relationships/image" Target="media/image25.png"/><Relationship Id="rId19" Type="http://schemas.openxmlformats.org/officeDocument/2006/relationships/hyperlink" Target="https://support.huaweicloud.com/atctool-cann502alpha3infer/atlasatc_16_0040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upport.huaweicloud.com/atctool-cann502alpha3infer/atlasatc_16_0044.html" TargetMode="External"/><Relationship Id="rId27" Type="http://schemas.openxmlformats.org/officeDocument/2006/relationships/hyperlink" Target="https://support.huaweicloud.com/atctool-cann502alpha3infer/atlasatc_16_0049.html" TargetMode="External"/><Relationship Id="rId30" Type="http://schemas.openxmlformats.org/officeDocument/2006/relationships/hyperlink" Target="https://support.huaweicloud.com/atctool-cann502alpha3infer/atlasatc_16_0052.html" TargetMode="External"/><Relationship Id="rId35" Type="http://schemas.openxmlformats.org/officeDocument/2006/relationships/hyperlink" Target="https://support.huaweicloud.com/atctool-cann502alpha3infer/atlasatc_16_0058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7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16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support.huaweicloud.com/atctool-cann502alpha3infer/atlasatc_16_0047.html" TargetMode="External"/><Relationship Id="rId33" Type="http://schemas.openxmlformats.org/officeDocument/2006/relationships/hyperlink" Target="https://support.huaweicloud.com/atctool-cann502alpha3infer/atlasatc_16_0056.html" TargetMode="External"/><Relationship Id="rId38" Type="http://schemas.openxmlformats.org/officeDocument/2006/relationships/hyperlink" Target="https://support.huaweicloud.com/atctool-cann502alpha3infer/atlasatc_16_0013.html" TargetMode="External"/><Relationship Id="rId46" Type="http://schemas.openxmlformats.org/officeDocument/2006/relationships/hyperlink" Target="https://www.huaweicloud.com/product/ecs.html" TargetMode="External"/><Relationship Id="rId59" Type="http://schemas.openxmlformats.org/officeDocument/2006/relationships/image" Target="media/image23.png"/><Relationship Id="rId67" Type="http://schemas.openxmlformats.org/officeDocument/2006/relationships/header" Target="header1.xml"/><Relationship Id="rId20" Type="http://schemas.openxmlformats.org/officeDocument/2006/relationships/hyperlink" Target="https://support.huaweicloud.com/atctool-cann502alpha3infer/atlasatc_16_0041.html" TargetMode="External"/><Relationship Id="rId41" Type="http://schemas.openxmlformats.org/officeDocument/2006/relationships/hyperlink" Target="https://www.hiascend.com/zh/college/onlineExperiment/detail/664597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microsoft.com/office/2018/08/relationships/commentsExtensible" Target="commentsExtensi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obs-9be7.obs.cn-east-2.myhuaweicloud.com/003_Atc_Models/AE/ATC%20Model/lenet/mnist.air" TargetMode="External"/><Relationship Id="rId23" Type="http://schemas.openxmlformats.org/officeDocument/2006/relationships/hyperlink" Target="https://support.huaweicloud.com/atctool-cann502alpha3infer/atlasatc_16_0045.html" TargetMode="External"/><Relationship Id="rId28" Type="http://schemas.openxmlformats.org/officeDocument/2006/relationships/hyperlink" Target="https://support.huaweicloud.com/atctool-cann502alpha3infer/atlasatc_16_0050.html" TargetMode="External"/><Relationship Id="rId36" Type="http://schemas.openxmlformats.org/officeDocument/2006/relationships/hyperlink" Target="https://support.huaweicloud.com/atctool-cann502alpha3infer/atlasatc_16_0060.html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footnotes" Target="footnotes.xml"/><Relationship Id="rId31" Type="http://schemas.openxmlformats.org/officeDocument/2006/relationships/hyperlink" Target="https://support.huaweicloud.com/atctool-cann502alpha3infer/atlasatc_16_0053.html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Relationship Id="rId60" Type="http://schemas.openxmlformats.org/officeDocument/2006/relationships/image" Target="media/image24.png"/><Relationship Id="rId65" Type="http://schemas.openxmlformats.org/officeDocument/2006/relationships/hyperlink" Target="https://console.huaweicloud.com/ecm/?region=cn-north-4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7.png"/><Relationship Id="rId34" Type="http://schemas.openxmlformats.org/officeDocument/2006/relationships/hyperlink" Target="https://support.huaweicloud.com/atctool-cann502alpha3infer/atlasatc_16_0057.html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CC0DEE-9641-4DC9-ABCD-DFB0CCF38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23911</TotalTime>
  <Pages>26</Pages>
  <Words>3205</Words>
  <Characters>18275</Characters>
  <Application>Microsoft Office Word</Application>
  <DocSecurity>0</DocSecurity>
  <Lines>152</Lines>
  <Paragraphs>42</Paragraphs>
  <ScaleCrop>false</ScaleCrop>
  <Company>Huawei Technologies Co.,Ltd.</Company>
  <LinksUpToDate>false</LinksUpToDate>
  <CharactersWithSpaces>21438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qiweiyu</cp:lastModifiedBy>
  <cp:revision>302</cp:revision>
  <cp:lastPrinted>2022-11-02T06:38:00Z</cp:lastPrinted>
  <dcterms:created xsi:type="dcterms:W3CDTF">2018-07-11T01:34:00Z</dcterms:created>
  <dcterms:modified xsi:type="dcterms:W3CDTF">2023-08-04T02:05:00Z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(3)oT98JjYYcdaM3gtFDLp+gi/U6YurpwAxO3oLO4GMzvJiOlTx3Xt3SeDa5YX6c4OJ6bENDe3C
Few1SEj4ZVHAL8AEKP4jQqNhgfpxeRpbMFEK775VG/Cp1FdhtNTxXlZ/W3/yDf97xTC6gwEk
GkRgij0L+erm6yN6SGTpEcO3KPCIooZn/YT19C2eMoAUibELJ5rNTk5bVzBEjJ4XvrQXxMNn
4X/ciMtZ3N9rrBsvmi</vt:lpwstr>
  </property>
  <property fmtid="{D5CDD505-2E9C-101B-9397-08002B2CF9AE}" pid="15" name="_2015_ms_pID_7253431">
    <vt:lpwstr>hxpemPCI9tE5N9Yw+rd7G8vHD3MDjF91MYtUAkCQ364UA57NyV7nMD
7HuCq0p+hlgsbgWAvDpcRG+IlsE8FI7Adzu5/OGXQjTfZD/f9Jm+EiF3NVaqzcPCtvq+4T7g
QCklIPh5sX9GK9o2cnhFwkN8bU2evQzmH3KKSwJb9nWpmVMjhQNdo4L2Gu+qHzBD5A0k/Yql
EZSOdCuLZg2XxyRGou+unEYzq4hnCQdoZge4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MQ==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1691114734</vt:lpwstr>
  </property>
</Properties>
</file>